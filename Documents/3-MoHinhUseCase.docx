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AED09" w14:textId="77777777" w:rsidR="003548A8" w:rsidRDefault="003548A8" w:rsidP="003548A8">
      <w:pPr>
        <w:rPr>
          <w:lang w:val="en-US"/>
        </w:rPr>
      </w:pPr>
    </w:p>
    <w:p w14:paraId="7EB43836" w14:textId="77777777" w:rsidR="00301562" w:rsidRDefault="00301562" w:rsidP="003548A8">
      <w:pPr>
        <w:rPr>
          <w:lang w:val="en-US"/>
        </w:rPr>
      </w:pPr>
    </w:p>
    <w:p w14:paraId="62DD7224" w14:textId="77777777" w:rsidR="00301562" w:rsidRDefault="00301562" w:rsidP="003548A8">
      <w:pPr>
        <w:rPr>
          <w:lang w:val="en-US"/>
        </w:rPr>
      </w:pPr>
    </w:p>
    <w:p w14:paraId="6470B91A" w14:textId="77777777" w:rsidR="00301562" w:rsidRDefault="00301562" w:rsidP="003548A8">
      <w:pPr>
        <w:rPr>
          <w:lang w:val="en-US"/>
        </w:rPr>
      </w:pPr>
    </w:p>
    <w:p w14:paraId="5379F51C" w14:textId="77777777" w:rsidR="00301562" w:rsidRDefault="00301562" w:rsidP="003548A8">
      <w:pPr>
        <w:rPr>
          <w:lang w:val="en-US"/>
        </w:rPr>
      </w:pPr>
    </w:p>
    <w:p w14:paraId="08BD04C6" w14:textId="77777777" w:rsidR="00301562" w:rsidRDefault="00301562" w:rsidP="003548A8">
      <w:pPr>
        <w:rPr>
          <w:lang w:val="en-US"/>
        </w:rPr>
      </w:pPr>
    </w:p>
    <w:p w14:paraId="566CCBFD" w14:textId="77777777" w:rsidR="00301562" w:rsidRDefault="00301562" w:rsidP="003548A8">
      <w:pPr>
        <w:rPr>
          <w:lang w:val="en-US"/>
        </w:rPr>
      </w:pPr>
    </w:p>
    <w:p w14:paraId="26DA7B42" w14:textId="77777777" w:rsidR="003548A8" w:rsidRPr="003548A8" w:rsidRDefault="003548A8" w:rsidP="003548A8">
      <w:pPr>
        <w:rPr>
          <w:lang w:val="en-US"/>
        </w:rPr>
      </w:pPr>
    </w:p>
    <w:p w14:paraId="26B75E5B" w14:textId="7430194E" w:rsidR="00D234F3" w:rsidRDefault="00A23833" w:rsidP="007A1DE8">
      <w:pPr>
        <w:pStyle w:val="Title"/>
        <w:jc w:val="right"/>
        <w:rPr>
          <w:lang w:val="en-US"/>
        </w:rPr>
      </w:pPr>
      <w:r>
        <w:rPr>
          <w:lang w:val="en-US"/>
        </w:rPr>
        <w:t>Mô hình Use case</w:t>
      </w:r>
      <w:r w:rsidR="007A1DE8">
        <w:rPr>
          <w:lang w:val="en-US"/>
        </w:rPr>
        <w:t xml:space="preserve"> </w:t>
      </w:r>
      <w:r w:rsidR="00FE5A30">
        <w:rPr>
          <w:color w:val="0000FF"/>
          <w:lang w:val="en-US"/>
        </w:rPr>
        <w:t>Students mangement</w:t>
      </w:r>
    </w:p>
    <w:p w14:paraId="63AB988E" w14:textId="77777777" w:rsidR="007A1DE8" w:rsidRPr="007A1DE8" w:rsidRDefault="007A1DE8" w:rsidP="007A1DE8">
      <w:pPr>
        <w:rPr>
          <w:lang w:val="en-US"/>
        </w:rPr>
      </w:pPr>
    </w:p>
    <w:p w14:paraId="49087513" w14:textId="10C6E5C8"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FE5A30">
        <w:rPr>
          <w:rFonts w:ascii="Arial" w:hAnsi="Arial"/>
          <w:color w:val="0000FF"/>
          <w:sz w:val="34"/>
          <w:szCs w:val="30"/>
          <w:lang w:val="en-US"/>
        </w:rPr>
        <w:t>1.</w:t>
      </w:r>
      <w:r w:rsidR="00B0667A">
        <w:rPr>
          <w:rFonts w:ascii="Arial" w:hAnsi="Arial"/>
          <w:color w:val="0000FF"/>
          <w:sz w:val="34"/>
          <w:szCs w:val="30"/>
          <w:lang w:val="en-US"/>
        </w:rPr>
        <w:t>1</w:t>
      </w:r>
    </w:p>
    <w:p w14:paraId="64802C8C" w14:textId="77777777" w:rsidR="00D234F3" w:rsidRDefault="00D234F3">
      <w:pPr>
        <w:pStyle w:val="Title"/>
        <w:jc w:val="both"/>
        <w:rPr>
          <w:lang w:val="en-US"/>
        </w:rPr>
      </w:pPr>
    </w:p>
    <w:p w14:paraId="2439DE1D" w14:textId="77777777" w:rsidR="003548A8" w:rsidRDefault="003548A8" w:rsidP="003548A8">
      <w:pPr>
        <w:rPr>
          <w:lang w:val="en-US"/>
        </w:rPr>
      </w:pPr>
    </w:p>
    <w:p w14:paraId="5B0ABD8C" w14:textId="77777777" w:rsidR="00301562" w:rsidRDefault="00301562" w:rsidP="003548A8">
      <w:pPr>
        <w:rPr>
          <w:lang w:val="en-US"/>
        </w:rPr>
      </w:pPr>
    </w:p>
    <w:p w14:paraId="46169AD8" w14:textId="77777777" w:rsidR="00301562" w:rsidRDefault="00301562" w:rsidP="003548A8">
      <w:pPr>
        <w:rPr>
          <w:lang w:val="en-US"/>
        </w:rPr>
      </w:pPr>
    </w:p>
    <w:p w14:paraId="6C3F3B64" w14:textId="77777777" w:rsidR="00301562" w:rsidRDefault="00301562" w:rsidP="003548A8">
      <w:pPr>
        <w:rPr>
          <w:lang w:val="en-US"/>
        </w:rPr>
      </w:pPr>
    </w:p>
    <w:p w14:paraId="50D64CE2" w14:textId="77777777" w:rsidR="00301562" w:rsidRDefault="00301562" w:rsidP="003548A8">
      <w:pPr>
        <w:rPr>
          <w:lang w:val="en-US"/>
        </w:rPr>
      </w:pPr>
    </w:p>
    <w:p w14:paraId="4850671F" w14:textId="77777777" w:rsidR="00301562" w:rsidRDefault="00301562" w:rsidP="003548A8">
      <w:pPr>
        <w:rPr>
          <w:lang w:val="en-US"/>
        </w:rPr>
      </w:pPr>
    </w:p>
    <w:p w14:paraId="4F90F51D" w14:textId="77777777" w:rsidR="00301562" w:rsidRDefault="00301562" w:rsidP="003548A8">
      <w:pPr>
        <w:rPr>
          <w:lang w:val="en-US"/>
        </w:rPr>
      </w:pPr>
    </w:p>
    <w:p w14:paraId="0718461C" w14:textId="77777777" w:rsidR="00301562" w:rsidRDefault="00301562" w:rsidP="003548A8">
      <w:pPr>
        <w:rPr>
          <w:lang w:val="en-US"/>
        </w:rPr>
      </w:pPr>
    </w:p>
    <w:p w14:paraId="49465B37" w14:textId="77777777" w:rsidR="00301562" w:rsidRDefault="00301562" w:rsidP="003548A8">
      <w:pPr>
        <w:rPr>
          <w:lang w:val="en-US"/>
        </w:rPr>
      </w:pPr>
    </w:p>
    <w:p w14:paraId="2B262BEB" w14:textId="77777777" w:rsidR="003548A8" w:rsidRDefault="003548A8" w:rsidP="003548A8">
      <w:pPr>
        <w:rPr>
          <w:lang w:val="en-US"/>
        </w:rPr>
      </w:pPr>
    </w:p>
    <w:p w14:paraId="726F8F2A" w14:textId="77777777" w:rsidR="003548A8" w:rsidRDefault="003548A8" w:rsidP="003548A8">
      <w:pPr>
        <w:rPr>
          <w:lang w:val="en-US"/>
        </w:rPr>
      </w:pPr>
    </w:p>
    <w:p w14:paraId="3CD43252" w14:textId="77777777" w:rsidR="003548A8" w:rsidRDefault="003548A8" w:rsidP="003548A8">
      <w:pPr>
        <w:rPr>
          <w:lang w:val="en-US"/>
        </w:rPr>
      </w:pPr>
    </w:p>
    <w:p w14:paraId="339B5B91" w14:textId="77777777" w:rsidR="003548A8" w:rsidRDefault="003548A8" w:rsidP="003548A8">
      <w:pPr>
        <w:rPr>
          <w:lang w:val="en-US"/>
        </w:rPr>
      </w:pPr>
    </w:p>
    <w:p w14:paraId="6A14931A" w14:textId="77777777" w:rsidR="003548A8" w:rsidRDefault="003548A8" w:rsidP="003548A8">
      <w:pPr>
        <w:rPr>
          <w:lang w:val="en-US"/>
        </w:rPr>
      </w:pPr>
    </w:p>
    <w:p w14:paraId="325C4CF3" w14:textId="77777777" w:rsid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14:paraId="27233637" w14:textId="4444EF07" w:rsidR="00F745B7" w:rsidRPr="003548A8" w:rsidRDefault="00F745B7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20120532 – Nguyễn Nhật Nam</w:t>
      </w:r>
    </w:p>
    <w:p w14:paraId="1A00CD76" w14:textId="6820CDCC" w:rsidR="003548A8" w:rsidRPr="003548A8" w:rsidRDefault="00FE5A30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20120598 - Dương Tấn Tồn</w:t>
      </w:r>
    </w:p>
    <w:p w14:paraId="2BD6F0C6" w14:textId="506A31A0" w:rsidR="003548A8" w:rsidRDefault="362DC746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 w:rsidRPr="14822E37">
        <w:rPr>
          <w:rFonts w:ascii="Arial" w:hAnsi="Arial" w:cs="Arial"/>
          <w:color w:val="0000FF"/>
          <w:sz w:val="30"/>
          <w:szCs w:val="30"/>
          <w:lang w:val="en-US"/>
        </w:rPr>
        <w:t>20120549</w:t>
      </w:r>
      <w:r w:rsidR="003548A8" w:rsidRPr="14822E37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 w:rsidR="64220A6A" w:rsidRPr="14822E37">
        <w:rPr>
          <w:rFonts w:ascii="Arial" w:hAnsi="Arial" w:cs="Arial"/>
          <w:color w:val="0000FF"/>
          <w:sz w:val="30"/>
          <w:szCs w:val="30"/>
          <w:lang w:val="en-US"/>
        </w:rPr>
        <w:t>Lê Hoàng Phúc</w:t>
      </w:r>
    </w:p>
    <w:p w14:paraId="6FDFABA7" w14:textId="04F566AE" w:rsidR="00DC363E" w:rsidRPr="003548A8" w:rsidRDefault="00AF164F" w:rsidP="003548A8">
      <w:pPr>
        <w:jc w:val="center"/>
        <w:rPr>
          <w:sz w:val="30"/>
          <w:szCs w:val="30"/>
          <w:lang w:val="en-US"/>
        </w:rPr>
        <w:sectPr w:rsidR="00DC363E" w:rsidRPr="003548A8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AF164F">
        <w:rPr>
          <w:rFonts w:ascii="Arial" w:hAnsi="Arial" w:cs="Arial"/>
          <w:color w:val="0000FF"/>
          <w:sz w:val="30"/>
          <w:szCs w:val="30"/>
          <w:lang w:val="en-US"/>
        </w:rPr>
        <w:t>20120449</w:t>
      </w:r>
      <w:r w:rsidR="00DC363E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Trần Trọng Đại</w:t>
      </w:r>
    </w:p>
    <w:p w14:paraId="72C909B2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2585DE63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14:paraId="39A7AB18" w14:textId="77777777" w:rsidTr="00F745B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B14506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B1AE79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7F5A1C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B0AB47" w14:textId="77777777"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E95D0C" w:rsidRPr="000C0CA8" w14:paraId="5E504AB5" w14:textId="77777777" w:rsidTr="00F745B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5B8B90" w14:textId="18181EF6" w:rsidR="00E95D0C" w:rsidRPr="003548A8" w:rsidRDefault="00BA58B7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19/04/2023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05F6F9" w14:textId="6DB64D62" w:rsidR="00E95D0C" w:rsidRPr="003548A8" w:rsidRDefault="00BA58B7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E0520D" w14:textId="5286C536" w:rsidR="00E95D0C" w:rsidRPr="0037628A" w:rsidRDefault="00BA58B7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Usecase quản lý học sinh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B87AEB" w14:textId="7AA68BC9" w:rsidR="00BA58B7" w:rsidRPr="003548A8" w:rsidRDefault="00BA58B7" w:rsidP="00BA58B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Dương Tấn Tồn</w:t>
            </w:r>
          </w:p>
        </w:tc>
      </w:tr>
      <w:tr w:rsidR="00F745B7" w:rsidRPr="007A1DE8" w14:paraId="60BADF76" w14:textId="77777777" w:rsidTr="00F745B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4EEA94" w14:textId="5FF244FA" w:rsidR="00F745B7" w:rsidRPr="007A1DE8" w:rsidRDefault="00685832" w:rsidP="00F745B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19</w:t>
            </w:r>
            <w:r w:rsidR="00F745B7">
              <w:rPr>
                <w:rFonts w:eastAsia="SimSun"/>
                <w:color w:val="0000FF"/>
                <w:lang w:val="en-US"/>
              </w:rPr>
              <w:t>/04/2023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A0E06" w14:textId="65A6ABCD" w:rsidR="00F745B7" w:rsidRPr="007A1DE8" w:rsidRDefault="00F745B7" w:rsidP="00F745B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</w:t>
            </w:r>
            <w:r w:rsidR="00685832">
              <w:rPr>
                <w:rFonts w:eastAsia="SimSun"/>
                <w:color w:val="0000FF"/>
                <w:lang w:val="en-US"/>
              </w:rPr>
              <w:t>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48E95A" w14:textId="33ECF19F" w:rsidR="00F745B7" w:rsidRPr="007A1DE8" w:rsidRDefault="00F745B7" w:rsidP="00F745B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Usecase quản lý học sinh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2CEE33" w14:textId="76F97270" w:rsidR="00F745B7" w:rsidRPr="007A1DE8" w:rsidRDefault="00F745B7" w:rsidP="00F745B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Nguyễn Nhật Nam</w:t>
            </w:r>
          </w:p>
        </w:tc>
      </w:tr>
      <w:tr w:rsidR="00F745B7" w:rsidRPr="00685832" w14:paraId="20E320EB" w14:textId="77777777" w:rsidTr="00F745B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1B8FE6" w14:textId="3FC2DAB7" w:rsidR="00F745B7" w:rsidRPr="007A1DE8" w:rsidRDefault="00685832" w:rsidP="00685832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19/04/2023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6C692F" w14:textId="4E37A734" w:rsidR="00F745B7" w:rsidRPr="007A1DE8" w:rsidRDefault="00685832" w:rsidP="00685832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0C0905" w14:textId="31517F09" w:rsidR="00F745B7" w:rsidRPr="007A1DE8" w:rsidRDefault="00685832" w:rsidP="00685832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Usecase quản lý học sinh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C2A93C" w14:textId="7DD49A6E" w:rsidR="00F745B7" w:rsidRPr="00685832" w:rsidRDefault="00685832" w:rsidP="00685832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00685832">
              <w:rPr>
                <w:rFonts w:eastAsia="SimSun"/>
                <w:color w:val="0000FF"/>
                <w:lang w:val="en-US"/>
              </w:rPr>
              <w:t>Trần Trọng Đại</w:t>
            </w:r>
          </w:p>
        </w:tc>
      </w:tr>
      <w:tr w:rsidR="00F745B7" w:rsidRPr="007A1DE8" w14:paraId="19253EAE" w14:textId="77777777" w:rsidTr="00F745B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7291BE" w14:textId="66326460" w:rsidR="00F745B7" w:rsidRPr="007A1DE8" w:rsidRDefault="00685832" w:rsidP="00685832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19/04/2023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DEC9A" w14:textId="2FF38A64" w:rsidR="00F745B7" w:rsidRPr="007A1DE8" w:rsidRDefault="00685832" w:rsidP="00685832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7AD432" w14:textId="03125C84" w:rsidR="00F745B7" w:rsidRPr="007A1DE8" w:rsidRDefault="00685832" w:rsidP="00685832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Usecase quản lý học sinh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2B4C91" w14:textId="1E2F2858" w:rsidR="00F745B7" w:rsidRPr="00685832" w:rsidRDefault="00685832" w:rsidP="00685832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00685832">
              <w:rPr>
                <w:rFonts w:eastAsia="SimSun"/>
                <w:color w:val="0000FF"/>
                <w:lang w:val="en-US"/>
              </w:rPr>
              <w:t>Lê Hoàng Phúc</w:t>
            </w:r>
          </w:p>
        </w:tc>
      </w:tr>
    </w:tbl>
    <w:p w14:paraId="44E2512F" w14:textId="77777777" w:rsidR="00A23833" w:rsidRDefault="00A23833" w:rsidP="0031511D">
      <w:pPr>
        <w:pStyle w:val="Title"/>
        <w:rPr>
          <w:lang w:val="en-US"/>
        </w:rPr>
      </w:pPr>
    </w:p>
    <w:p w14:paraId="395145DA" w14:textId="77777777"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14:paraId="7DF1847F" w14:textId="77777777" w:rsidR="0060493B" w:rsidRPr="008D3541" w:rsidRDefault="00A23833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69450773" w:history="1">
        <w:r w:rsidR="0060493B" w:rsidRPr="00D1174A">
          <w:rPr>
            <w:rStyle w:val="Hyperlink"/>
            <w:noProof/>
          </w:rPr>
          <w:t>1.</w:t>
        </w:r>
        <w:r w:rsidR="0060493B"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="0060493B" w:rsidRPr="00D1174A">
          <w:rPr>
            <w:rStyle w:val="Hyperlink"/>
            <w:noProof/>
            <w:lang w:val="en-US"/>
          </w:rPr>
          <w:t xml:space="preserve">Sơ đồ </w:t>
        </w:r>
        <w:r w:rsidR="0060493B" w:rsidRPr="00D1174A">
          <w:rPr>
            <w:rStyle w:val="Hyperlink"/>
            <w:noProof/>
          </w:rPr>
          <w:t>Use-case</w:t>
        </w:r>
        <w:r w:rsidR="0060493B">
          <w:rPr>
            <w:noProof/>
            <w:webHidden/>
          </w:rPr>
          <w:tab/>
        </w:r>
        <w:r w:rsidR="0060493B">
          <w:rPr>
            <w:noProof/>
            <w:webHidden/>
          </w:rPr>
          <w:fldChar w:fldCharType="begin"/>
        </w:r>
        <w:r w:rsidR="0060493B">
          <w:rPr>
            <w:noProof/>
            <w:webHidden/>
          </w:rPr>
          <w:instrText xml:space="preserve"> PAGEREF _Toc369450773 \h </w:instrText>
        </w:r>
        <w:r w:rsidR="0060493B">
          <w:rPr>
            <w:noProof/>
            <w:webHidden/>
          </w:rPr>
        </w:r>
        <w:r w:rsidR="0060493B">
          <w:rPr>
            <w:noProof/>
            <w:webHidden/>
          </w:rPr>
          <w:fldChar w:fldCharType="separate"/>
        </w:r>
        <w:r w:rsidR="00185356">
          <w:rPr>
            <w:noProof/>
            <w:webHidden/>
          </w:rPr>
          <w:t>3</w:t>
        </w:r>
        <w:r w:rsidR="0060493B">
          <w:rPr>
            <w:noProof/>
            <w:webHidden/>
          </w:rPr>
          <w:fldChar w:fldCharType="end"/>
        </w:r>
      </w:hyperlink>
    </w:p>
    <w:p w14:paraId="35750734" w14:textId="77777777" w:rsidR="0060493B" w:rsidRPr="008D3541" w:rsidRDefault="00000000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  <w:lang w:val="en-US"/>
        </w:rPr>
      </w:pPr>
      <w:hyperlink w:anchor="_Toc369450774" w:history="1">
        <w:r w:rsidR="0060493B" w:rsidRPr="00D1174A">
          <w:rPr>
            <w:rStyle w:val="Hyperlink"/>
            <w:noProof/>
            <w:lang w:val="en-US"/>
          </w:rPr>
          <w:t>2.</w:t>
        </w:r>
        <w:r w:rsidR="0060493B"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="0060493B" w:rsidRPr="00D1174A">
          <w:rPr>
            <w:rStyle w:val="Hyperlink"/>
            <w:noProof/>
            <w:lang w:val="en-US"/>
          </w:rPr>
          <w:t>Danh sách các Actor</w:t>
        </w:r>
        <w:r w:rsidR="0060493B">
          <w:rPr>
            <w:noProof/>
            <w:webHidden/>
          </w:rPr>
          <w:tab/>
        </w:r>
        <w:r w:rsidR="0060493B">
          <w:rPr>
            <w:noProof/>
            <w:webHidden/>
          </w:rPr>
          <w:fldChar w:fldCharType="begin"/>
        </w:r>
        <w:r w:rsidR="0060493B">
          <w:rPr>
            <w:noProof/>
            <w:webHidden/>
          </w:rPr>
          <w:instrText xml:space="preserve"> PAGEREF _Toc369450774 \h </w:instrText>
        </w:r>
        <w:r w:rsidR="0060493B">
          <w:rPr>
            <w:noProof/>
            <w:webHidden/>
          </w:rPr>
        </w:r>
        <w:r w:rsidR="0060493B">
          <w:rPr>
            <w:noProof/>
            <w:webHidden/>
          </w:rPr>
          <w:fldChar w:fldCharType="separate"/>
        </w:r>
        <w:r w:rsidR="00185356">
          <w:rPr>
            <w:noProof/>
            <w:webHidden/>
          </w:rPr>
          <w:t>3</w:t>
        </w:r>
        <w:r w:rsidR="0060493B">
          <w:rPr>
            <w:noProof/>
            <w:webHidden/>
          </w:rPr>
          <w:fldChar w:fldCharType="end"/>
        </w:r>
      </w:hyperlink>
    </w:p>
    <w:p w14:paraId="65A23486" w14:textId="77777777" w:rsidR="0060493B" w:rsidRPr="008D3541" w:rsidRDefault="00000000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  <w:lang w:val="en-US"/>
        </w:rPr>
      </w:pPr>
      <w:hyperlink w:anchor="_Toc369450775" w:history="1">
        <w:r w:rsidR="0060493B" w:rsidRPr="00D1174A">
          <w:rPr>
            <w:rStyle w:val="Hyperlink"/>
            <w:noProof/>
            <w:lang w:val="en-US"/>
          </w:rPr>
          <w:t>3.</w:t>
        </w:r>
        <w:r w:rsidR="0060493B"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="0060493B" w:rsidRPr="00D1174A">
          <w:rPr>
            <w:rStyle w:val="Hyperlink"/>
            <w:noProof/>
            <w:lang w:val="en-US"/>
          </w:rPr>
          <w:t>Danh sách các Use-case</w:t>
        </w:r>
        <w:r w:rsidR="0060493B">
          <w:rPr>
            <w:noProof/>
            <w:webHidden/>
          </w:rPr>
          <w:tab/>
        </w:r>
        <w:r w:rsidR="0060493B">
          <w:rPr>
            <w:noProof/>
            <w:webHidden/>
          </w:rPr>
          <w:fldChar w:fldCharType="begin"/>
        </w:r>
        <w:r w:rsidR="0060493B">
          <w:rPr>
            <w:noProof/>
            <w:webHidden/>
          </w:rPr>
          <w:instrText xml:space="preserve"> PAGEREF _Toc369450775 \h </w:instrText>
        </w:r>
        <w:r w:rsidR="0060493B">
          <w:rPr>
            <w:noProof/>
            <w:webHidden/>
          </w:rPr>
        </w:r>
        <w:r w:rsidR="0060493B">
          <w:rPr>
            <w:noProof/>
            <w:webHidden/>
          </w:rPr>
          <w:fldChar w:fldCharType="separate"/>
        </w:r>
        <w:r w:rsidR="00185356">
          <w:rPr>
            <w:noProof/>
            <w:webHidden/>
          </w:rPr>
          <w:t>3</w:t>
        </w:r>
        <w:r w:rsidR="0060493B">
          <w:rPr>
            <w:noProof/>
            <w:webHidden/>
          </w:rPr>
          <w:fldChar w:fldCharType="end"/>
        </w:r>
      </w:hyperlink>
    </w:p>
    <w:p w14:paraId="1AC5E255" w14:textId="77777777" w:rsidR="0060493B" w:rsidRPr="008D3541" w:rsidRDefault="00000000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  <w:lang w:val="en-US"/>
        </w:rPr>
      </w:pPr>
      <w:hyperlink w:anchor="_Toc369450776" w:history="1">
        <w:r w:rsidR="0060493B" w:rsidRPr="00D1174A">
          <w:rPr>
            <w:rStyle w:val="Hyperlink"/>
            <w:noProof/>
            <w:lang w:val="en-US"/>
          </w:rPr>
          <w:t>4.</w:t>
        </w:r>
        <w:r w:rsidR="0060493B"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="0060493B" w:rsidRPr="00D1174A">
          <w:rPr>
            <w:rStyle w:val="Hyperlink"/>
            <w:noProof/>
            <w:lang w:val="en-US"/>
          </w:rPr>
          <w:t>Đặc tả Use-case</w:t>
        </w:r>
        <w:r w:rsidR="0060493B">
          <w:rPr>
            <w:noProof/>
            <w:webHidden/>
          </w:rPr>
          <w:tab/>
        </w:r>
        <w:r w:rsidR="0060493B">
          <w:rPr>
            <w:noProof/>
            <w:webHidden/>
          </w:rPr>
          <w:fldChar w:fldCharType="begin"/>
        </w:r>
        <w:r w:rsidR="0060493B">
          <w:rPr>
            <w:noProof/>
            <w:webHidden/>
          </w:rPr>
          <w:instrText xml:space="preserve"> PAGEREF _Toc369450776 \h </w:instrText>
        </w:r>
        <w:r w:rsidR="0060493B">
          <w:rPr>
            <w:noProof/>
            <w:webHidden/>
          </w:rPr>
        </w:r>
        <w:r w:rsidR="0060493B">
          <w:rPr>
            <w:noProof/>
            <w:webHidden/>
          </w:rPr>
          <w:fldChar w:fldCharType="separate"/>
        </w:r>
        <w:r w:rsidR="00185356">
          <w:rPr>
            <w:noProof/>
            <w:webHidden/>
          </w:rPr>
          <w:t>3</w:t>
        </w:r>
        <w:r w:rsidR="0060493B">
          <w:rPr>
            <w:noProof/>
            <w:webHidden/>
          </w:rPr>
          <w:fldChar w:fldCharType="end"/>
        </w:r>
      </w:hyperlink>
    </w:p>
    <w:p w14:paraId="34888EB4" w14:textId="00E04AD8" w:rsidR="0060493B" w:rsidRDefault="00000000">
      <w:pPr>
        <w:pStyle w:val="TOC2"/>
        <w:tabs>
          <w:tab w:val="left" w:pos="1000"/>
        </w:tabs>
        <w:rPr>
          <w:noProof/>
        </w:rPr>
      </w:pPr>
      <w:hyperlink w:anchor="_Toc369450777" w:history="1">
        <w:r w:rsidR="0060493B" w:rsidRPr="00D1174A">
          <w:rPr>
            <w:rStyle w:val="Hyperlink"/>
            <w:noProof/>
            <w:lang w:val="en-US"/>
          </w:rPr>
          <w:t>4.1</w:t>
        </w:r>
        <w:r w:rsidR="0060493B"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="0060493B" w:rsidRPr="00D1174A">
          <w:rPr>
            <w:rStyle w:val="Hyperlink"/>
            <w:noProof/>
            <w:lang w:val="en-US"/>
          </w:rPr>
          <w:t>Đặc tả Use-case “</w:t>
        </w:r>
        <w:r w:rsidR="001D55B1">
          <w:rPr>
            <w:rStyle w:val="Hyperlink"/>
            <w:noProof/>
            <w:lang w:val="en-US"/>
          </w:rPr>
          <w:t>Quản lý học sinh</w:t>
        </w:r>
        <w:r w:rsidR="0060493B" w:rsidRPr="00D1174A">
          <w:rPr>
            <w:rStyle w:val="Hyperlink"/>
            <w:noProof/>
            <w:lang w:val="en-US"/>
          </w:rPr>
          <w:t>”</w:t>
        </w:r>
        <w:r w:rsidR="0060493B">
          <w:rPr>
            <w:noProof/>
            <w:webHidden/>
          </w:rPr>
          <w:tab/>
        </w:r>
        <w:r w:rsidR="0060493B">
          <w:rPr>
            <w:noProof/>
            <w:webHidden/>
          </w:rPr>
          <w:fldChar w:fldCharType="begin"/>
        </w:r>
        <w:r w:rsidR="0060493B">
          <w:rPr>
            <w:noProof/>
            <w:webHidden/>
          </w:rPr>
          <w:instrText xml:space="preserve"> PAGEREF _Toc369450777 \h </w:instrText>
        </w:r>
        <w:r w:rsidR="0060493B">
          <w:rPr>
            <w:noProof/>
            <w:webHidden/>
          </w:rPr>
        </w:r>
        <w:r w:rsidR="0060493B">
          <w:rPr>
            <w:noProof/>
            <w:webHidden/>
          </w:rPr>
          <w:fldChar w:fldCharType="separate"/>
        </w:r>
        <w:r w:rsidR="00185356">
          <w:rPr>
            <w:noProof/>
            <w:webHidden/>
          </w:rPr>
          <w:t>3</w:t>
        </w:r>
        <w:r w:rsidR="0060493B">
          <w:rPr>
            <w:noProof/>
            <w:webHidden/>
          </w:rPr>
          <w:fldChar w:fldCharType="end"/>
        </w:r>
      </w:hyperlink>
    </w:p>
    <w:p w14:paraId="0A5444B9" w14:textId="2CB74B1A" w:rsidR="001D55B1" w:rsidRPr="008D3541" w:rsidRDefault="00000000" w:rsidP="001D55B1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  <w:lang w:val="en-US"/>
        </w:rPr>
      </w:pPr>
      <w:hyperlink w:anchor="_Toc369450777" w:history="1">
        <w:r w:rsidR="001D55B1" w:rsidRPr="00D1174A">
          <w:rPr>
            <w:rStyle w:val="Hyperlink"/>
            <w:noProof/>
            <w:lang w:val="en-US"/>
          </w:rPr>
          <w:t>4.1</w:t>
        </w:r>
        <w:r w:rsidR="001D55B1"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="001D55B1" w:rsidRPr="00D1174A">
          <w:rPr>
            <w:rStyle w:val="Hyperlink"/>
            <w:noProof/>
            <w:lang w:val="en-US"/>
          </w:rPr>
          <w:t>Đặc tả Use-case “</w:t>
        </w:r>
        <w:r w:rsidR="001D55B1">
          <w:rPr>
            <w:rStyle w:val="Hyperlink"/>
            <w:noProof/>
            <w:lang w:val="en-US"/>
          </w:rPr>
          <w:t>Quản lý danh sách lớp</w:t>
        </w:r>
        <w:r w:rsidR="001D55B1" w:rsidRPr="00D1174A">
          <w:rPr>
            <w:rStyle w:val="Hyperlink"/>
            <w:noProof/>
            <w:lang w:val="en-US"/>
          </w:rPr>
          <w:t>”</w:t>
        </w:r>
        <w:r w:rsidR="001D55B1">
          <w:rPr>
            <w:noProof/>
            <w:webHidden/>
          </w:rPr>
          <w:tab/>
        </w:r>
        <w:r w:rsidR="001D55B1">
          <w:rPr>
            <w:noProof/>
            <w:webHidden/>
          </w:rPr>
          <w:fldChar w:fldCharType="begin"/>
        </w:r>
        <w:r w:rsidR="001D55B1">
          <w:rPr>
            <w:noProof/>
            <w:webHidden/>
          </w:rPr>
          <w:instrText xml:space="preserve"> PAGEREF _Toc369450777 \h </w:instrText>
        </w:r>
        <w:r w:rsidR="001D55B1">
          <w:rPr>
            <w:noProof/>
            <w:webHidden/>
          </w:rPr>
        </w:r>
        <w:r w:rsidR="001D55B1">
          <w:rPr>
            <w:noProof/>
            <w:webHidden/>
          </w:rPr>
          <w:fldChar w:fldCharType="separate"/>
        </w:r>
        <w:r w:rsidR="001D55B1">
          <w:rPr>
            <w:noProof/>
            <w:webHidden/>
          </w:rPr>
          <w:t>3</w:t>
        </w:r>
        <w:r w:rsidR="001D55B1">
          <w:rPr>
            <w:noProof/>
            <w:webHidden/>
          </w:rPr>
          <w:fldChar w:fldCharType="end"/>
        </w:r>
      </w:hyperlink>
    </w:p>
    <w:p w14:paraId="29C52D85" w14:textId="2C94F94F" w:rsidR="001D55B1" w:rsidRPr="008D3541" w:rsidRDefault="00000000" w:rsidP="001D55B1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  <w:lang w:val="en-US"/>
        </w:rPr>
      </w:pPr>
      <w:hyperlink w:anchor="_Toc369450777" w:history="1">
        <w:r w:rsidR="001D55B1" w:rsidRPr="00D1174A">
          <w:rPr>
            <w:rStyle w:val="Hyperlink"/>
            <w:noProof/>
            <w:lang w:val="en-US"/>
          </w:rPr>
          <w:t>4.1</w:t>
        </w:r>
        <w:r w:rsidR="001D55B1"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="001D55B1" w:rsidRPr="00D1174A">
          <w:rPr>
            <w:rStyle w:val="Hyperlink"/>
            <w:noProof/>
            <w:lang w:val="en-US"/>
          </w:rPr>
          <w:t>Đặc tả Use-case “</w:t>
        </w:r>
        <w:r w:rsidR="001D55B1">
          <w:rPr>
            <w:rStyle w:val="Hyperlink"/>
            <w:noProof/>
            <w:lang w:val="en-US"/>
          </w:rPr>
          <w:t>Quản lý bảng điểm</w:t>
        </w:r>
        <w:r w:rsidR="001D55B1" w:rsidRPr="00D1174A">
          <w:rPr>
            <w:rStyle w:val="Hyperlink"/>
            <w:noProof/>
            <w:lang w:val="en-US"/>
          </w:rPr>
          <w:t>”</w:t>
        </w:r>
        <w:r w:rsidR="001D55B1">
          <w:rPr>
            <w:noProof/>
            <w:webHidden/>
          </w:rPr>
          <w:tab/>
        </w:r>
        <w:r w:rsidR="001D55B1">
          <w:rPr>
            <w:noProof/>
            <w:webHidden/>
          </w:rPr>
          <w:fldChar w:fldCharType="begin"/>
        </w:r>
        <w:r w:rsidR="001D55B1">
          <w:rPr>
            <w:noProof/>
            <w:webHidden/>
          </w:rPr>
          <w:instrText xml:space="preserve"> PAGEREF _Toc369450777 \h </w:instrText>
        </w:r>
        <w:r w:rsidR="001D55B1">
          <w:rPr>
            <w:noProof/>
            <w:webHidden/>
          </w:rPr>
        </w:r>
        <w:r w:rsidR="001D55B1">
          <w:rPr>
            <w:noProof/>
            <w:webHidden/>
          </w:rPr>
          <w:fldChar w:fldCharType="separate"/>
        </w:r>
        <w:r w:rsidR="001D55B1">
          <w:rPr>
            <w:noProof/>
            <w:webHidden/>
          </w:rPr>
          <w:t>3</w:t>
        </w:r>
        <w:r w:rsidR="001D55B1">
          <w:rPr>
            <w:noProof/>
            <w:webHidden/>
          </w:rPr>
          <w:fldChar w:fldCharType="end"/>
        </w:r>
      </w:hyperlink>
    </w:p>
    <w:p w14:paraId="6337EDDE" w14:textId="24767EE0" w:rsidR="001D55B1" w:rsidRPr="008D3541" w:rsidRDefault="00000000" w:rsidP="001D55B1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  <w:lang w:val="en-US"/>
        </w:rPr>
      </w:pPr>
      <w:hyperlink w:anchor="_Toc369450777" w:history="1">
        <w:r w:rsidR="001D55B1" w:rsidRPr="00D1174A">
          <w:rPr>
            <w:rStyle w:val="Hyperlink"/>
            <w:noProof/>
            <w:lang w:val="en-US"/>
          </w:rPr>
          <w:t>4.1</w:t>
        </w:r>
        <w:r w:rsidR="001D55B1"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="001D55B1" w:rsidRPr="00D1174A">
          <w:rPr>
            <w:rStyle w:val="Hyperlink"/>
            <w:noProof/>
            <w:lang w:val="en-US"/>
          </w:rPr>
          <w:t>Đặc tả Use-case “</w:t>
        </w:r>
        <w:r w:rsidR="001D55B1">
          <w:rPr>
            <w:rStyle w:val="Hyperlink"/>
            <w:noProof/>
            <w:lang w:val="en-US"/>
          </w:rPr>
          <w:t>Lập báo cáo</w:t>
        </w:r>
        <w:r w:rsidR="001D55B1" w:rsidRPr="00D1174A">
          <w:rPr>
            <w:rStyle w:val="Hyperlink"/>
            <w:noProof/>
            <w:lang w:val="en-US"/>
          </w:rPr>
          <w:t>”</w:t>
        </w:r>
        <w:r w:rsidR="001D55B1">
          <w:rPr>
            <w:noProof/>
            <w:webHidden/>
          </w:rPr>
          <w:tab/>
        </w:r>
        <w:r w:rsidR="001D55B1">
          <w:rPr>
            <w:noProof/>
            <w:webHidden/>
          </w:rPr>
          <w:fldChar w:fldCharType="begin"/>
        </w:r>
        <w:r w:rsidR="001D55B1">
          <w:rPr>
            <w:noProof/>
            <w:webHidden/>
          </w:rPr>
          <w:instrText xml:space="preserve"> PAGEREF _Toc369450777 \h </w:instrText>
        </w:r>
        <w:r w:rsidR="001D55B1">
          <w:rPr>
            <w:noProof/>
            <w:webHidden/>
          </w:rPr>
        </w:r>
        <w:r w:rsidR="001D55B1">
          <w:rPr>
            <w:noProof/>
            <w:webHidden/>
          </w:rPr>
          <w:fldChar w:fldCharType="separate"/>
        </w:r>
        <w:r w:rsidR="001D55B1">
          <w:rPr>
            <w:noProof/>
            <w:webHidden/>
          </w:rPr>
          <w:t>3</w:t>
        </w:r>
        <w:r w:rsidR="001D55B1">
          <w:rPr>
            <w:noProof/>
            <w:webHidden/>
          </w:rPr>
          <w:fldChar w:fldCharType="end"/>
        </w:r>
      </w:hyperlink>
    </w:p>
    <w:p w14:paraId="60C347CE" w14:textId="79370652" w:rsidR="001D55B1" w:rsidRPr="008D3541" w:rsidRDefault="00000000" w:rsidP="001D55B1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  <w:lang w:val="en-US"/>
        </w:rPr>
      </w:pPr>
      <w:hyperlink w:anchor="_Toc369450777" w:history="1">
        <w:r w:rsidR="001D55B1" w:rsidRPr="00D1174A">
          <w:rPr>
            <w:rStyle w:val="Hyperlink"/>
            <w:noProof/>
            <w:lang w:val="en-US"/>
          </w:rPr>
          <w:t>4.1</w:t>
        </w:r>
        <w:r w:rsidR="001D55B1"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="001D55B1" w:rsidRPr="00D1174A">
          <w:rPr>
            <w:rStyle w:val="Hyperlink"/>
            <w:noProof/>
            <w:lang w:val="en-US"/>
          </w:rPr>
          <w:t>Đặc tả Use-case “</w:t>
        </w:r>
        <w:r w:rsidR="001D55B1">
          <w:rPr>
            <w:rStyle w:val="Hyperlink"/>
            <w:noProof/>
            <w:lang w:val="en-US"/>
          </w:rPr>
          <w:t>Thay đổi quy định</w:t>
        </w:r>
        <w:r w:rsidR="001D55B1" w:rsidRPr="00D1174A">
          <w:rPr>
            <w:rStyle w:val="Hyperlink"/>
            <w:noProof/>
            <w:lang w:val="en-US"/>
          </w:rPr>
          <w:t>”</w:t>
        </w:r>
        <w:r w:rsidR="001D55B1">
          <w:rPr>
            <w:noProof/>
            <w:webHidden/>
          </w:rPr>
          <w:tab/>
        </w:r>
        <w:r w:rsidR="001D55B1">
          <w:rPr>
            <w:noProof/>
            <w:webHidden/>
          </w:rPr>
          <w:fldChar w:fldCharType="begin"/>
        </w:r>
        <w:r w:rsidR="001D55B1">
          <w:rPr>
            <w:noProof/>
            <w:webHidden/>
          </w:rPr>
          <w:instrText xml:space="preserve"> PAGEREF _Toc369450777 \h </w:instrText>
        </w:r>
        <w:r w:rsidR="001D55B1">
          <w:rPr>
            <w:noProof/>
            <w:webHidden/>
          </w:rPr>
        </w:r>
        <w:r w:rsidR="001D55B1">
          <w:rPr>
            <w:noProof/>
            <w:webHidden/>
          </w:rPr>
          <w:fldChar w:fldCharType="separate"/>
        </w:r>
        <w:r w:rsidR="001D55B1">
          <w:rPr>
            <w:noProof/>
            <w:webHidden/>
          </w:rPr>
          <w:t>3</w:t>
        </w:r>
        <w:r w:rsidR="001D55B1">
          <w:rPr>
            <w:noProof/>
            <w:webHidden/>
          </w:rPr>
          <w:fldChar w:fldCharType="end"/>
        </w:r>
      </w:hyperlink>
    </w:p>
    <w:p w14:paraId="18BC4949" w14:textId="77777777" w:rsidR="001D55B1" w:rsidRPr="001D55B1" w:rsidRDefault="001D55B1" w:rsidP="001D55B1"/>
    <w:p w14:paraId="75D74F3A" w14:textId="77777777" w:rsidR="00A23833" w:rsidRDefault="00A23833" w:rsidP="0060493B">
      <w:pPr>
        <w:pStyle w:val="Heading1"/>
        <w:pageBreakBefore/>
      </w:pPr>
      <w:r>
        <w:rPr>
          <w:lang w:val="en-US"/>
        </w:rPr>
        <w:lastRenderedPageBreak/>
        <w:fldChar w:fldCharType="end"/>
      </w:r>
      <w:bookmarkStart w:id="0" w:name="_Toc369450773"/>
      <w:r>
        <w:rPr>
          <w:lang w:val="en-US"/>
        </w:rPr>
        <w:t xml:space="preserve">Sơ đồ </w:t>
      </w:r>
      <w:r>
        <w:t>Use-case</w:t>
      </w:r>
      <w:bookmarkEnd w:id="0"/>
    </w:p>
    <w:p w14:paraId="60075AFB" w14:textId="77777777" w:rsidR="00A23833" w:rsidRDefault="00A23833" w:rsidP="00A23833">
      <w:pPr>
        <w:rPr>
          <w:i/>
          <w:color w:val="0000FF"/>
        </w:rPr>
      </w:pPr>
      <w:r w:rsidRPr="0037628A">
        <w:rPr>
          <w:i/>
          <w:color w:val="0000FF"/>
        </w:rPr>
        <w:t>Anh/Chị hãy trình bày hình vẽ sơ đồ Use-case trong phần này</w:t>
      </w:r>
    </w:p>
    <w:p w14:paraId="7A27D087" w14:textId="62EDDF5C" w:rsidR="001D55B1" w:rsidRPr="0037628A" w:rsidRDefault="001D55B1" w:rsidP="00A23833">
      <w:pPr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5A9EAC7B" wp14:editId="48C4D406">
            <wp:extent cx="5732145" cy="6845300"/>
            <wp:effectExtent l="0" t="0" r="1905" b="0"/>
            <wp:docPr id="172764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47034" name="Picture 17276470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3337" w14:textId="77777777" w:rsidR="00A23833" w:rsidRDefault="00A23833" w:rsidP="00A23833">
      <w:pPr>
        <w:jc w:val="both"/>
      </w:pPr>
    </w:p>
    <w:p w14:paraId="74CB8B43" w14:textId="77777777" w:rsidR="00A23833" w:rsidRDefault="00A23833" w:rsidP="00A23833">
      <w:pPr>
        <w:pStyle w:val="Heading1"/>
        <w:spacing w:line="360" w:lineRule="auto"/>
        <w:jc w:val="both"/>
        <w:rPr>
          <w:lang w:val="en-US"/>
        </w:rPr>
      </w:pPr>
      <w:bookmarkStart w:id="1" w:name="_Toc369450774"/>
      <w:bookmarkStart w:id="2" w:name="_Toc451996089"/>
      <w:bookmarkStart w:id="3" w:name="_Toc452184222"/>
      <w:bookmarkStart w:id="4" w:name="_Toc452186669"/>
      <w:bookmarkStart w:id="5" w:name="_Toc452198046"/>
      <w:bookmarkStart w:id="6" w:name="_Toc460198367"/>
      <w:r>
        <w:rPr>
          <w:lang w:val="en-US"/>
        </w:rPr>
        <w:t>Danh sách các Actor</w:t>
      </w:r>
      <w:bookmarkEnd w:id="1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A23833" w:rsidRPr="008D3541" w14:paraId="07024CBB" w14:textId="77777777" w:rsidTr="008D3541">
        <w:tc>
          <w:tcPr>
            <w:tcW w:w="763" w:type="dxa"/>
            <w:shd w:val="clear" w:color="auto" w:fill="auto"/>
          </w:tcPr>
          <w:p w14:paraId="3FAA71B7" w14:textId="77777777" w:rsidR="00A23833" w:rsidRPr="008D3541" w:rsidRDefault="00A23833" w:rsidP="008D3541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14:paraId="08D9545F" w14:textId="77777777" w:rsidR="00A23833" w:rsidRPr="008D3541" w:rsidRDefault="00A23833" w:rsidP="008D3541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14:paraId="148680A7" w14:textId="77777777" w:rsidR="00A23833" w:rsidRPr="008D3541" w:rsidRDefault="00A23833" w:rsidP="008D3541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Ý nghĩa/Ghi chú</w:t>
            </w:r>
          </w:p>
        </w:tc>
      </w:tr>
      <w:tr w:rsidR="00A23833" w:rsidRPr="008D3541" w14:paraId="797E2D49" w14:textId="77777777" w:rsidTr="008D3541">
        <w:tc>
          <w:tcPr>
            <w:tcW w:w="763" w:type="dxa"/>
            <w:shd w:val="clear" w:color="auto" w:fill="auto"/>
          </w:tcPr>
          <w:p w14:paraId="7E464F09" w14:textId="2E7A02DF" w:rsidR="00A23833" w:rsidRPr="008D3541" w:rsidRDefault="00F745B7" w:rsidP="008D3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14:paraId="6A5319CF" w14:textId="52A5168A" w:rsidR="00A23833" w:rsidRPr="008D3541" w:rsidRDefault="00BC2A58" w:rsidP="008D3541">
            <w:pPr>
              <w:rPr>
                <w:lang w:val="en-US"/>
              </w:rPr>
            </w:pPr>
            <w:r>
              <w:rPr>
                <w:lang w:val="en-US"/>
              </w:rPr>
              <w:t>Người quản lý</w:t>
            </w:r>
          </w:p>
        </w:tc>
        <w:tc>
          <w:tcPr>
            <w:tcW w:w="5651" w:type="dxa"/>
            <w:shd w:val="clear" w:color="auto" w:fill="auto"/>
          </w:tcPr>
          <w:p w14:paraId="1111F8B0" w14:textId="55A9A6EF" w:rsidR="00A23833" w:rsidRPr="008D3541" w:rsidRDefault="00BC2A58" w:rsidP="008D3541">
            <w:pPr>
              <w:rPr>
                <w:lang w:val="en-US"/>
              </w:rPr>
            </w:pPr>
            <w:r>
              <w:rPr>
                <w:lang w:val="en-US"/>
              </w:rPr>
              <w:t>Người thực hiện các thao tác trên hệ thống</w:t>
            </w:r>
          </w:p>
        </w:tc>
      </w:tr>
      <w:tr w:rsidR="00A23833" w:rsidRPr="008D3541" w14:paraId="3A0BB839" w14:textId="77777777" w:rsidTr="008D3541">
        <w:tc>
          <w:tcPr>
            <w:tcW w:w="763" w:type="dxa"/>
            <w:shd w:val="clear" w:color="auto" w:fill="auto"/>
          </w:tcPr>
          <w:p w14:paraId="789C2FF2" w14:textId="19CCE707" w:rsidR="00A23833" w:rsidRPr="00F745B7" w:rsidRDefault="00F745B7" w:rsidP="008D3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14:paraId="1AE83C72" w14:textId="2491BD78" w:rsidR="00A23833" w:rsidRPr="008D3541" w:rsidRDefault="00BC2A58" w:rsidP="008D3541">
            <w:pPr>
              <w:rPr>
                <w:lang w:val="en-US"/>
              </w:rPr>
            </w:pPr>
            <w:r>
              <w:rPr>
                <w:lang w:val="en-US"/>
              </w:rPr>
              <w:t>Hệ thống</w:t>
            </w:r>
          </w:p>
        </w:tc>
        <w:tc>
          <w:tcPr>
            <w:tcW w:w="5651" w:type="dxa"/>
            <w:shd w:val="clear" w:color="auto" w:fill="auto"/>
          </w:tcPr>
          <w:p w14:paraId="5A6399AF" w14:textId="3AF8E765" w:rsidR="00A23833" w:rsidRPr="008D3541" w:rsidRDefault="00BC2A58" w:rsidP="008D3541">
            <w:pPr>
              <w:rPr>
                <w:lang w:val="en-US"/>
              </w:rPr>
            </w:pPr>
            <w:r>
              <w:rPr>
                <w:lang w:val="en-US"/>
              </w:rPr>
              <w:t>Phần miềm ứng dụng</w:t>
            </w:r>
          </w:p>
        </w:tc>
      </w:tr>
    </w:tbl>
    <w:p w14:paraId="6EA740E4" w14:textId="77777777" w:rsidR="00A23833" w:rsidRDefault="00A23833" w:rsidP="00A23833">
      <w:pPr>
        <w:pStyle w:val="BodyText"/>
        <w:rPr>
          <w:lang w:val="en-US"/>
        </w:rPr>
      </w:pPr>
    </w:p>
    <w:p w14:paraId="21715108" w14:textId="77777777" w:rsidR="00A23833" w:rsidRDefault="00A23833" w:rsidP="00A23833">
      <w:pPr>
        <w:pStyle w:val="Heading1"/>
        <w:spacing w:line="360" w:lineRule="auto"/>
        <w:jc w:val="both"/>
        <w:rPr>
          <w:lang w:val="en-US"/>
        </w:rPr>
      </w:pPr>
      <w:bookmarkStart w:id="7" w:name="_Toc369450775"/>
      <w:r>
        <w:rPr>
          <w:lang w:val="en-US"/>
        </w:rPr>
        <w:lastRenderedPageBreak/>
        <w:t>Danh sách các Use-case</w:t>
      </w:r>
      <w:bookmarkEnd w:id="7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A23833" w:rsidRPr="008D3541" w14:paraId="38F8FB30" w14:textId="77777777" w:rsidTr="008D3541">
        <w:tc>
          <w:tcPr>
            <w:tcW w:w="763" w:type="dxa"/>
            <w:shd w:val="clear" w:color="auto" w:fill="auto"/>
          </w:tcPr>
          <w:p w14:paraId="133E7075" w14:textId="77777777" w:rsidR="00A23833" w:rsidRPr="008D3541" w:rsidRDefault="00A23833" w:rsidP="008D3541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14:paraId="5D6CF618" w14:textId="77777777" w:rsidR="00A23833" w:rsidRPr="008D3541" w:rsidRDefault="00A23833" w:rsidP="008D3541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Tên Use-case</w:t>
            </w:r>
          </w:p>
        </w:tc>
        <w:tc>
          <w:tcPr>
            <w:tcW w:w="5651" w:type="dxa"/>
            <w:shd w:val="clear" w:color="auto" w:fill="auto"/>
          </w:tcPr>
          <w:p w14:paraId="3829DC66" w14:textId="77777777" w:rsidR="00A23833" w:rsidRPr="008D3541" w:rsidRDefault="00A23833" w:rsidP="008D3541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Ý nghĩa/Ghi chú</w:t>
            </w:r>
          </w:p>
        </w:tc>
      </w:tr>
      <w:tr w:rsidR="00A23833" w:rsidRPr="008D3541" w14:paraId="508A589C" w14:textId="77777777" w:rsidTr="008D3541">
        <w:tc>
          <w:tcPr>
            <w:tcW w:w="763" w:type="dxa"/>
            <w:shd w:val="clear" w:color="auto" w:fill="auto"/>
          </w:tcPr>
          <w:p w14:paraId="42C93AE0" w14:textId="64C7ABFE" w:rsidR="00A23833" w:rsidRPr="008D3541" w:rsidRDefault="00F745B7" w:rsidP="008D3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14:paraId="3CE4866E" w14:textId="7FA32322" w:rsidR="00A23833" w:rsidRPr="008D3541" w:rsidRDefault="00BC2A58" w:rsidP="008D3541">
            <w:pPr>
              <w:rPr>
                <w:lang w:val="en-US"/>
              </w:rPr>
            </w:pPr>
            <w:r>
              <w:rPr>
                <w:lang w:val="en-US"/>
              </w:rPr>
              <w:t>Quản lý học sinh</w:t>
            </w:r>
          </w:p>
        </w:tc>
        <w:tc>
          <w:tcPr>
            <w:tcW w:w="5651" w:type="dxa"/>
            <w:shd w:val="clear" w:color="auto" w:fill="auto"/>
          </w:tcPr>
          <w:p w14:paraId="260608BF" w14:textId="5B532984" w:rsidR="00A23833" w:rsidRPr="008D3541" w:rsidRDefault="00BC2A58" w:rsidP="008D3541">
            <w:pPr>
              <w:rPr>
                <w:lang w:val="en-US"/>
              </w:rPr>
            </w:pPr>
            <w:r>
              <w:rPr>
                <w:lang w:val="en-US"/>
              </w:rPr>
              <w:t>Thêm, sửa, xóa học sinh</w:t>
            </w:r>
          </w:p>
        </w:tc>
      </w:tr>
      <w:tr w:rsidR="00A23833" w:rsidRPr="008D3541" w14:paraId="486B459D" w14:textId="77777777" w:rsidTr="008D3541">
        <w:tc>
          <w:tcPr>
            <w:tcW w:w="763" w:type="dxa"/>
            <w:shd w:val="clear" w:color="auto" w:fill="auto"/>
          </w:tcPr>
          <w:p w14:paraId="66762E9D" w14:textId="5B1E0ECE" w:rsidR="00A23833" w:rsidRPr="008D3541" w:rsidRDefault="00F745B7" w:rsidP="008D3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14:paraId="5EE723FC" w14:textId="356B9307" w:rsidR="00A23833" w:rsidRPr="008D3541" w:rsidRDefault="00BC2A58" w:rsidP="008D3541">
            <w:pPr>
              <w:rPr>
                <w:lang w:val="en-US"/>
              </w:rPr>
            </w:pPr>
            <w:r>
              <w:rPr>
                <w:lang w:val="en-US"/>
              </w:rPr>
              <w:t>Quản lý danh sách lớp</w:t>
            </w:r>
          </w:p>
        </w:tc>
        <w:tc>
          <w:tcPr>
            <w:tcW w:w="5651" w:type="dxa"/>
            <w:shd w:val="clear" w:color="auto" w:fill="auto"/>
          </w:tcPr>
          <w:p w14:paraId="645C6A6A" w14:textId="2407D3C0" w:rsidR="00A23833" w:rsidRPr="008D3541" w:rsidRDefault="00BC2A58" w:rsidP="008D3541">
            <w:pPr>
              <w:rPr>
                <w:lang w:val="en-US"/>
              </w:rPr>
            </w:pPr>
            <w:r>
              <w:rPr>
                <w:lang w:val="en-US"/>
              </w:rPr>
              <w:t>Thêm, sửa, xóa danh sách lớp</w:t>
            </w:r>
          </w:p>
        </w:tc>
      </w:tr>
      <w:tr w:rsidR="00F745B7" w:rsidRPr="008D3541" w14:paraId="0C2246DE" w14:textId="77777777" w:rsidTr="008D3541">
        <w:tc>
          <w:tcPr>
            <w:tcW w:w="763" w:type="dxa"/>
            <w:shd w:val="clear" w:color="auto" w:fill="auto"/>
          </w:tcPr>
          <w:p w14:paraId="7E5C0856" w14:textId="2B2AE561" w:rsidR="00F745B7" w:rsidRPr="008D3541" w:rsidRDefault="00F745B7" w:rsidP="008D3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14:paraId="2BB8D7F6" w14:textId="081C45E4" w:rsidR="00F745B7" w:rsidRDefault="00F745B7" w:rsidP="008D3541">
            <w:pPr>
              <w:rPr>
                <w:lang w:val="en-US"/>
              </w:rPr>
            </w:pPr>
            <w:r>
              <w:rPr>
                <w:lang w:val="en-US"/>
              </w:rPr>
              <w:t>Quản lý bảng điểm</w:t>
            </w:r>
          </w:p>
        </w:tc>
        <w:tc>
          <w:tcPr>
            <w:tcW w:w="5651" w:type="dxa"/>
            <w:shd w:val="clear" w:color="auto" w:fill="auto"/>
          </w:tcPr>
          <w:p w14:paraId="6D41B0A3" w14:textId="43DAA95E" w:rsidR="00F745B7" w:rsidRDefault="00F745B7" w:rsidP="008D3541">
            <w:pPr>
              <w:rPr>
                <w:lang w:val="en-US"/>
              </w:rPr>
            </w:pPr>
            <w:r>
              <w:rPr>
                <w:lang w:val="en-US"/>
              </w:rPr>
              <w:t>Thêm, sửa, xóa bảng điểm</w:t>
            </w:r>
          </w:p>
        </w:tc>
      </w:tr>
      <w:tr w:rsidR="00F745B7" w:rsidRPr="008D3541" w14:paraId="53A71E9F" w14:textId="77777777" w:rsidTr="008D3541">
        <w:tc>
          <w:tcPr>
            <w:tcW w:w="763" w:type="dxa"/>
            <w:shd w:val="clear" w:color="auto" w:fill="auto"/>
          </w:tcPr>
          <w:p w14:paraId="0B02B43B" w14:textId="27AE8D56" w:rsidR="00F745B7" w:rsidRPr="008D3541" w:rsidRDefault="00F745B7" w:rsidP="008D3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92" w:type="dxa"/>
            <w:shd w:val="clear" w:color="auto" w:fill="auto"/>
          </w:tcPr>
          <w:p w14:paraId="01C8FE20" w14:textId="5FDECDB5" w:rsidR="00F745B7" w:rsidRDefault="00F745B7" w:rsidP="008D3541">
            <w:pPr>
              <w:rPr>
                <w:lang w:val="en-US"/>
              </w:rPr>
            </w:pPr>
            <w:r>
              <w:rPr>
                <w:lang w:val="en-US"/>
              </w:rPr>
              <w:t>Lập báo cáo</w:t>
            </w:r>
          </w:p>
        </w:tc>
        <w:tc>
          <w:tcPr>
            <w:tcW w:w="5651" w:type="dxa"/>
            <w:shd w:val="clear" w:color="auto" w:fill="auto"/>
          </w:tcPr>
          <w:p w14:paraId="16C9B811" w14:textId="2CD500FD" w:rsidR="00F745B7" w:rsidRDefault="00F745B7" w:rsidP="008D3541">
            <w:pPr>
              <w:rPr>
                <w:lang w:val="en-US"/>
              </w:rPr>
            </w:pPr>
            <w:r>
              <w:rPr>
                <w:lang w:val="en-US"/>
              </w:rPr>
              <w:t>Xuất báo cáo theo học kì</w:t>
            </w:r>
          </w:p>
        </w:tc>
      </w:tr>
      <w:tr w:rsidR="00F745B7" w:rsidRPr="008D3541" w14:paraId="17A7AC66" w14:textId="77777777" w:rsidTr="008D3541">
        <w:tc>
          <w:tcPr>
            <w:tcW w:w="763" w:type="dxa"/>
            <w:shd w:val="clear" w:color="auto" w:fill="auto"/>
          </w:tcPr>
          <w:p w14:paraId="5855510A" w14:textId="6E70E093" w:rsidR="00F745B7" w:rsidRPr="008D3541" w:rsidRDefault="00F745B7" w:rsidP="008D3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92" w:type="dxa"/>
            <w:shd w:val="clear" w:color="auto" w:fill="auto"/>
          </w:tcPr>
          <w:p w14:paraId="5C12C98B" w14:textId="114CB218" w:rsidR="00F745B7" w:rsidRDefault="00F745B7" w:rsidP="008D3541">
            <w:pPr>
              <w:rPr>
                <w:lang w:val="en-US"/>
              </w:rPr>
            </w:pPr>
            <w:r>
              <w:rPr>
                <w:lang w:val="en-US"/>
              </w:rPr>
              <w:t>Thay đổi quy định</w:t>
            </w:r>
          </w:p>
        </w:tc>
        <w:tc>
          <w:tcPr>
            <w:tcW w:w="5651" w:type="dxa"/>
            <w:shd w:val="clear" w:color="auto" w:fill="auto"/>
          </w:tcPr>
          <w:p w14:paraId="57CABC53" w14:textId="46AE798D" w:rsidR="00F745B7" w:rsidRDefault="00F745B7" w:rsidP="008D3541">
            <w:pPr>
              <w:rPr>
                <w:lang w:val="en-US"/>
              </w:rPr>
            </w:pPr>
            <w:r>
              <w:rPr>
                <w:lang w:val="en-US"/>
              </w:rPr>
              <w:t>Cập nhật các quy định</w:t>
            </w:r>
          </w:p>
        </w:tc>
      </w:tr>
    </w:tbl>
    <w:p w14:paraId="565A8175" w14:textId="77777777" w:rsidR="00A23833" w:rsidRDefault="00A23833" w:rsidP="00A23833">
      <w:pPr>
        <w:rPr>
          <w:lang w:val="en-US"/>
        </w:rPr>
      </w:pPr>
    </w:p>
    <w:p w14:paraId="69255525" w14:textId="77777777" w:rsidR="00A23833" w:rsidRDefault="00A23833" w:rsidP="00A23833">
      <w:pPr>
        <w:pStyle w:val="Heading1"/>
        <w:spacing w:line="360" w:lineRule="auto"/>
        <w:jc w:val="both"/>
        <w:rPr>
          <w:lang w:val="en-US"/>
        </w:rPr>
      </w:pPr>
      <w:bookmarkStart w:id="8" w:name="_Toc369450776"/>
      <w:r>
        <w:rPr>
          <w:lang w:val="en-US"/>
        </w:rPr>
        <w:t xml:space="preserve">Đặc tả </w:t>
      </w:r>
      <w:bookmarkEnd w:id="2"/>
      <w:bookmarkEnd w:id="3"/>
      <w:bookmarkEnd w:id="4"/>
      <w:bookmarkEnd w:id="5"/>
      <w:bookmarkEnd w:id="6"/>
      <w:r>
        <w:rPr>
          <w:lang w:val="en-US"/>
        </w:rPr>
        <w:t>Use-case</w:t>
      </w:r>
      <w:bookmarkEnd w:id="8"/>
      <w:r>
        <w:rPr>
          <w:lang w:val="en-US"/>
        </w:rPr>
        <w:t xml:space="preserve"> </w:t>
      </w:r>
    </w:p>
    <w:p w14:paraId="58405F01" w14:textId="77777777" w:rsidR="00A23833" w:rsidRDefault="00A23833" w:rsidP="0060493B">
      <w:pPr>
        <w:pStyle w:val="BodyText"/>
        <w:ind w:left="0"/>
        <w:jc w:val="both"/>
        <w:rPr>
          <w:b/>
          <w:i/>
          <w:color w:val="0000FF"/>
          <w:lang w:val="en-US"/>
        </w:rPr>
      </w:pPr>
      <w:r w:rsidRPr="0037628A">
        <w:rPr>
          <w:b/>
          <w:i/>
          <w:color w:val="0000FF"/>
          <w:lang w:val="en-US"/>
        </w:rPr>
        <w:t>Ghi chú: Với mỗi Use-case, đặc tả nội dung của Use-case theo template sau:</w:t>
      </w:r>
    </w:p>
    <w:p w14:paraId="38899F27" w14:textId="1F625F5E" w:rsidR="00A23833" w:rsidRPr="0037628A" w:rsidRDefault="00A23833" w:rsidP="00A23833">
      <w:pPr>
        <w:pStyle w:val="Heading2"/>
        <w:spacing w:line="360" w:lineRule="auto"/>
        <w:jc w:val="both"/>
        <w:rPr>
          <w:lang w:val="en-US"/>
        </w:rPr>
      </w:pPr>
      <w:bookmarkStart w:id="9" w:name="_Toc369450777"/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 w:rsidR="00BC2A58">
        <w:rPr>
          <w:color w:val="0000FF"/>
          <w:lang w:val="en-US"/>
        </w:rPr>
        <w:t>Quản lý học sinh</w:t>
      </w:r>
      <w:r w:rsidRPr="0037628A">
        <w:rPr>
          <w:color w:val="0000FF"/>
          <w:lang w:val="en-US"/>
        </w:rPr>
        <w:t>”</w:t>
      </w:r>
      <w:bookmarkEnd w:id="9"/>
    </w:p>
    <w:p w14:paraId="12AB6354" w14:textId="77777777" w:rsidR="00A23833" w:rsidRDefault="00A23833" w:rsidP="00A23833">
      <w:pPr>
        <w:pStyle w:val="Heading3"/>
        <w:spacing w:line="360" w:lineRule="auto"/>
        <w:jc w:val="both"/>
      </w:pPr>
      <w:r>
        <w:t>Tóm tắt</w:t>
      </w:r>
    </w:p>
    <w:p w14:paraId="540E3DEB" w14:textId="77777777" w:rsidR="00A23833" w:rsidRDefault="00A23833" w:rsidP="00A23833">
      <w:pPr>
        <w:pStyle w:val="BodyText"/>
        <w:jc w:val="both"/>
        <w:rPr>
          <w:i/>
          <w:snapToGrid w:val="0"/>
          <w:color w:val="0000FF"/>
        </w:rPr>
      </w:pPr>
      <w:r w:rsidRPr="0037628A">
        <w:rPr>
          <w:i/>
          <w:snapToGrid w:val="0"/>
          <w:color w:val="0000FF"/>
        </w:rPr>
        <w:t>Tóm tắt ngắn gọn về Use-case (ai sử dụng use-case, dùng use-case để thực hiện chức năng gì, ý nghĩa của use-case…)</w:t>
      </w:r>
    </w:p>
    <w:p w14:paraId="1DF5D17F" w14:textId="263D06B6" w:rsidR="006D3D9C" w:rsidRPr="009201B6" w:rsidRDefault="006D3D9C" w:rsidP="00A23833">
      <w:pPr>
        <w:pStyle w:val="BodyText"/>
        <w:jc w:val="both"/>
        <w:rPr>
          <w:i/>
        </w:rPr>
      </w:pPr>
      <w:r w:rsidRPr="009201B6">
        <w:rPr>
          <w:i/>
          <w:snapToGrid w:val="0"/>
        </w:rPr>
        <w:t>Hệ thống cho phép người quản lý thêm, sửa, xóa học sinh. Thông tin của một học sinh bao gồm họ và tên, giới tính, ngày sinh(tuổi phải từ 15-20), địa chỉ và email</w:t>
      </w:r>
      <w:r w:rsidR="00725329" w:rsidRPr="009201B6">
        <w:rPr>
          <w:i/>
          <w:snapToGrid w:val="0"/>
        </w:rPr>
        <w:t xml:space="preserve"> của học sinh</w:t>
      </w:r>
      <w:r w:rsidR="00CB48D8" w:rsidRPr="009201B6">
        <w:rPr>
          <w:i/>
          <w:snapToGrid w:val="0"/>
        </w:rPr>
        <w:t>.</w:t>
      </w:r>
      <w:r w:rsidRPr="009201B6">
        <w:rPr>
          <w:i/>
          <w:snapToGrid w:val="0"/>
        </w:rPr>
        <w:t>.</w:t>
      </w:r>
      <w:r w:rsidR="00725329" w:rsidRPr="009201B6">
        <w:rPr>
          <w:i/>
          <w:snapToGrid w:val="0"/>
        </w:rPr>
        <w:t xml:space="preserve"> </w:t>
      </w:r>
    </w:p>
    <w:p w14:paraId="416A473F" w14:textId="77777777" w:rsidR="00A23833" w:rsidRDefault="00A23833" w:rsidP="00A23833">
      <w:pPr>
        <w:pStyle w:val="Heading3"/>
        <w:spacing w:line="360" w:lineRule="auto"/>
        <w:jc w:val="both"/>
      </w:pPr>
      <w:r>
        <w:t>Dòng sự kiện</w:t>
      </w:r>
    </w:p>
    <w:p w14:paraId="253C24CA" w14:textId="77777777" w:rsidR="00A23833" w:rsidRDefault="00A23833" w:rsidP="00A23833">
      <w:pPr>
        <w:pStyle w:val="Heading4"/>
        <w:spacing w:line="360" w:lineRule="auto"/>
        <w:jc w:val="both"/>
      </w:pPr>
      <w:r>
        <w:t>Dòng sự kiện chính</w:t>
      </w:r>
    </w:p>
    <w:p w14:paraId="0F5C1840" w14:textId="77777777" w:rsidR="00A23833" w:rsidRPr="00FE5A30" w:rsidRDefault="00A23833" w:rsidP="00A23833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Trình bày dòng sự kiện chính của Use-case, từ khi Use-case bắt đầu thực hiện đến khi chấm dứt dòng sự kiện chính</w:t>
      </w:r>
    </w:p>
    <w:p w14:paraId="5B1B11EF" w14:textId="77777777" w:rsidR="00A23833" w:rsidRDefault="00A23833" w:rsidP="00A23833">
      <w:pPr>
        <w:pStyle w:val="BodyText"/>
        <w:jc w:val="both"/>
        <w:rPr>
          <w:i/>
          <w:color w:val="0000FF"/>
        </w:rPr>
      </w:pPr>
      <w:r w:rsidRPr="00FE5A30">
        <w:rPr>
          <w:i/>
          <w:color w:val="0000FF"/>
        </w:rPr>
        <w:t xml:space="preserve">Nên đánh số thứ tự các bước trong dòng sự kiện chính </w:t>
      </w:r>
    </w:p>
    <w:p w14:paraId="079FEBDE" w14:textId="0E8E440C" w:rsidR="00B433D9" w:rsidRPr="00F356B1" w:rsidRDefault="00B433D9" w:rsidP="00B433D9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Thêm học sinh</w:t>
      </w:r>
    </w:p>
    <w:p w14:paraId="48D6430B" w14:textId="5BE4E99B" w:rsidR="00B433D9" w:rsidRPr="00F356B1" w:rsidRDefault="00B433D9" w:rsidP="00B433D9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Người quản lý nhập các thông tin học sinh.</w:t>
      </w:r>
    </w:p>
    <w:p w14:paraId="190B5431" w14:textId="11CC0B94" w:rsidR="00B433D9" w:rsidRPr="00F356B1" w:rsidRDefault="00B433D9" w:rsidP="00B433D9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kiểm tra các thông tin có hợp lệ.</w:t>
      </w:r>
    </w:p>
    <w:p w14:paraId="54735412" w14:textId="56AAA216" w:rsidR="00B433D9" w:rsidRPr="00F356B1" w:rsidRDefault="00B433D9" w:rsidP="00B433D9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14:paraId="38916642" w14:textId="478FF92D" w:rsidR="00B433D9" w:rsidRPr="00F356B1" w:rsidRDefault="00B433D9" w:rsidP="00B433D9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 w:rsidR="00C23E38"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</w:t>
      </w:r>
      <w:r w:rsidR="00F356B1" w:rsidRPr="00F356B1">
        <w:rPr>
          <w:i/>
          <w:lang w:val="en-US"/>
        </w:rPr>
        <w:t>n</w:t>
      </w:r>
      <w:r w:rsidRPr="00F356B1">
        <w:rPr>
          <w:i/>
          <w:lang w:val="en-US"/>
        </w:rPr>
        <w:t xml:space="preserve"> lý</w:t>
      </w:r>
      <w:r w:rsidR="0040530D" w:rsidRPr="00F356B1">
        <w:rPr>
          <w:i/>
          <w:lang w:val="en-US"/>
        </w:rPr>
        <w:t>.</w:t>
      </w:r>
    </w:p>
    <w:p w14:paraId="452A0E7F" w14:textId="7DF04092" w:rsidR="00F356B1" w:rsidRDefault="00F356B1" w:rsidP="00F356B1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Chỉnh sửa học sinh</w:t>
      </w:r>
    </w:p>
    <w:p w14:paraId="5B4A1EE6" w14:textId="77777777" w:rsidR="00C23E38" w:rsidRDefault="00C23E38" w:rsidP="00C23E38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Có thể tra cứu học sinh</w:t>
      </w:r>
    </w:p>
    <w:p w14:paraId="0465CE55" w14:textId="15C0284B" w:rsidR="00C23E38" w:rsidRDefault="00C23E38" w:rsidP="00C23E38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Chọn học sinh muốn </w:t>
      </w:r>
      <w:r w:rsidR="00F745B7">
        <w:rPr>
          <w:i/>
          <w:lang w:val="en-US"/>
        </w:rPr>
        <w:t>chỉnh sửa</w:t>
      </w:r>
    </w:p>
    <w:p w14:paraId="1DD5D266" w14:textId="248770C6" w:rsidR="00C23E38" w:rsidRDefault="00C23E38" w:rsidP="00C23E38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Nhập thông tin chỉnh sửa</w:t>
      </w:r>
    </w:p>
    <w:p w14:paraId="73CE4C3D" w14:textId="77777777" w:rsidR="00C23E38" w:rsidRPr="00F356B1" w:rsidRDefault="00C23E38" w:rsidP="00C23E38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14:paraId="01B88267" w14:textId="56E90E6E" w:rsidR="00C23E38" w:rsidRPr="00C23E38" w:rsidRDefault="00C23E38" w:rsidP="00C23E38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14:paraId="23358E47" w14:textId="61C40B6A" w:rsidR="00F356B1" w:rsidRDefault="00F356B1" w:rsidP="00F356B1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Xóa học sinh</w:t>
      </w:r>
      <w:r w:rsidR="008347D3">
        <w:rPr>
          <w:i/>
          <w:lang w:val="en-US"/>
        </w:rPr>
        <w:t xml:space="preserve"> </w:t>
      </w:r>
    </w:p>
    <w:p w14:paraId="0AEB4074" w14:textId="77777777" w:rsidR="008347D3" w:rsidRDefault="008347D3" w:rsidP="008347D3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Có thể tra cứu học sinh</w:t>
      </w:r>
    </w:p>
    <w:p w14:paraId="7032AC53" w14:textId="74FF4E73" w:rsidR="008347D3" w:rsidRDefault="008347D3" w:rsidP="008347D3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Chọn học sinh muốn xóa</w:t>
      </w:r>
    </w:p>
    <w:p w14:paraId="7A483AF7" w14:textId="1A299B91" w:rsidR="008347D3" w:rsidRDefault="008347D3" w:rsidP="008347D3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lastRenderedPageBreak/>
        <w:t>Hệ thống xóa học sinh</w:t>
      </w:r>
    </w:p>
    <w:p w14:paraId="7C697729" w14:textId="3055C9A9" w:rsidR="008347D3" w:rsidRPr="00B91087" w:rsidRDefault="008347D3" w:rsidP="00B9108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14:paraId="4406A5AE" w14:textId="66B2B5E5" w:rsidR="00F356B1" w:rsidRDefault="00F356B1" w:rsidP="00F356B1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Tìm kiếm học sinh</w:t>
      </w:r>
    </w:p>
    <w:p w14:paraId="68EF859D" w14:textId="445A40A9" w:rsidR="00D30698" w:rsidRDefault="00D30698" w:rsidP="00D30698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Nhập thông tin muốn tìm kiếm</w:t>
      </w:r>
    </w:p>
    <w:p w14:paraId="4A071B12" w14:textId="5B79C427" w:rsidR="00D30698" w:rsidRDefault="00D30698" w:rsidP="00D30698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Hệ thống tìm kiếm và hiển thị học sinh</w:t>
      </w:r>
    </w:p>
    <w:p w14:paraId="301FF890" w14:textId="49F765CA" w:rsidR="00D30698" w:rsidRPr="00D30698" w:rsidRDefault="00D30698" w:rsidP="00D30698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14:paraId="388BF0FD" w14:textId="771A49B9" w:rsidR="00A23833" w:rsidRDefault="00A23833" w:rsidP="00A23833">
      <w:pPr>
        <w:pStyle w:val="Heading4"/>
        <w:spacing w:line="360" w:lineRule="auto"/>
        <w:jc w:val="both"/>
        <w:rPr>
          <w:lang w:val="en-US"/>
        </w:rPr>
      </w:pPr>
      <w:r>
        <w:t>Các dòng sự kiện khác</w:t>
      </w:r>
    </w:p>
    <w:p w14:paraId="6BA8FAB7" w14:textId="77777777" w:rsidR="00A23833" w:rsidRDefault="00A23833" w:rsidP="00A23833">
      <w:pPr>
        <w:ind w:firstLine="720"/>
        <w:rPr>
          <w:i/>
          <w:color w:val="0000FF"/>
          <w:lang w:val="en-US"/>
        </w:rPr>
      </w:pPr>
      <w:r w:rsidRPr="0037628A">
        <w:rPr>
          <w:i/>
          <w:color w:val="0000FF"/>
          <w:lang w:val="en-US"/>
        </w:rPr>
        <w:t>Trình bày các dòng sự kiện khác. Nếu không có dòng sự kiện khác, ghi “Không có”</w:t>
      </w:r>
    </w:p>
    <w:p w14:paraId="465ABFC2" w14:textId="7C85FFC6" w:rsidR="00F356B1" w:rsidRPr="00F356B1" w:rsidRDefault="00F356B1" w:rsidP="00A23833">
      <w:pPr>
        <w:ind w:firstLine="720"/>
        <w:rPr>
          <w:i/>
          <w:lang w:val="en-US"/>
        </w:rPr>
      </w:pPr>
      <w:r w:rsidRPr="00F356B1">
        <w:rPr>
          <w:i/>
          <w:lang w:val="en-US"/>
        </w:rPr>
        <w:t>Không có</w:t>
      </w:r>
      <w:r w:rsidR="00102DA9">
        <w:rPr>
          <w:i/>
          <w:lang w:val="en-US"/>
        </w:rPr>
        <w:t>.</w:t>
      </w:r>
      <w:r w:rsidR="008347D3">
        <w:rPr>
          <w:i/>
          <w:lang w:val="en-US"/>
        </w:rPr>
        <w:t xml:space="preserve"> </w:t>
      </w:r>
    </w:p>
    <w:p w14:paraId="4CA73265" w14:textId="77777777" w:rsidR="00A23833" w:rsidRDefault="00A23833" w:rsidP="00A23833">
      <w:pPr>
        <w:pStyle w:val="Heading3"/>
        <w:spacing w:line="360" w:lineRule="auto"/>
        <w:jc w:val="both"/>
      </w:pPr>
      <w:r>
        <w:t>Các yêu cầu đặc biệt</w:t>
      </w:r>
    </w:p>
    <w:p w14:paraId="45452688" w14:textId="54D31795" w:rsidR="00A23833" w:rsidRDefault="00A23833" w:rsidP="00A23833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Ghi nhận các yêu cầu đặc biệt khi thực hiện Use-case. Nếu không có yêu cầu đặc biệt nào, ghi “Không có”</w:t>
      </w:r>
      <w:r w:rsidR="00235612" w:rsidRPr="00235612">
        <w:rPr>
          <w:i/>
          <w:color w:val="0000FF"/>
        </w:rPr>
        <w:t>.</w:t>
      </w:r>
    </w:p>
    <w:p w14:paraId="4E75B4B1" w14:textId="3389A145" w:rsidR="00235612" w:rsidRDefault="00235612" w:rsidP="00A23833">
      <w:pPr>
        <w:pStyle w:val="BodyText"/>
        <w:jc w:val="both"/>
        <w:rPr>
          <w:i/>
        </w:rPr>
      </w:pPr>
      <w:r w:rsidRPr="00150A09">
        <w:rPr>
          <w:i/>
        </w:rPr>
        <w:t>Tuổi học sinh phải từ 15-20 tuổi.</w:t>
      </w:r>
    </w:p>
    <w:p w14:paraId="2DF70220" w14:textId="34A641ED" w:rsidR="00D85388" w:rsidRPr="001271C2" w:rsidRDefault="00D85388" w:rsidP="00A23833">
      <w:pPr>
        <w:pStyle w:val="BodyText"/>
        <w:jc w:val="both"/>
        <w:rPr>
          <w:i/>
        </w:rPr>
      </w:pPr>
      <w:r w:rsidRPr="00D85388">
        <w:rPr>
          <w:i/>
        </w:rPr>
        <w:t xml:space="preserve">Danh sách hiển thị tìm kiếm bao gồm stt, họ tên, </w:t>
      </w:r>
      <w:r w:rsidRPr="001271C2">
        <w:rPr>
          <w:i/>
        </w:rPr>
        <w:t>l</w:t>
      </w:r>
      <w:r w:rsidRPr="00D85388">
        <w:rPr>
          <w:i/>
        </w:rPr>
        <w:t>ớp</w:t>
      </w:r>
      <w:r w:rsidRPr="001271C2">
        <w:rPr>
          <w:i/>
        </w:rPr>
        <w:t xml:space="preserve">, </w:t>
      </w:r>
      <w:r w:rsidRPr="00D85388">
        <w:rPr>
          <w:i/>
        </w:rPr>
        <w:t>TKB</w:t>
      </w:r>
      <w:r w:rsidRPr="001271C2">
        <w:rPr>
          <w:i/>
        </w:rPr>
        <w:t xml:space="preserve"> HK1, TKB HK2</w:t>
      </w:r>
      <w:r w:rsidR="001271C2" w:rsidRPr="001271C2">
        <w:rPr>
          <w:i/>
        </w:rPr>
        <w:t>.</w:t>
      </w:r>
    </w:p>
    <w:p w14:paraId="08E40115" w14:textId="77777777" w:rsidR="00A23833" w:rsidRDefault="00A23833" w:rsidP="00A23833">
      <w:pPr>
        <w:pStyle w:val="Heading3"/>
        <w:spacing w:line="360" w:lineRule="auto"/>
        <w:jc w:val="both"/>
      </w:pPr>
      <w:r w:rsidRPr="0037628A">
        <w:t>Trạng thái hệ thống khi bắt đầu thực hiện Use-case</w:t>
      </w:r>
    </w:p>
    <w:p w14:paraId="2E0A35A8" w14:textId="77777777" w:rsidR="00A23833" w:rsidRDefault="00A23833" w:rsidP="00A23833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 xml:space="preserve">Mô tả rõ điều kiện trước khi bắt đầu thực hiện Use-case (ví dụ có đòi hỏi người sử dụng phải đăng nhập </w:t>
      </w:r>
      <w:r>
        <w:rPr>
          <w:i/>
          <w:color w:val="0000FF"/>
        </w:rPr>
        <w:t xml:space="preserve">thành công trước </w:t>
      </w:r>
      <w:r w:rsidRPr="0037628A">
        <w:rPr>
          <w:i/>
          <w:color w:val="0000FF"/>
        </w:rPr>
        <w:t>đó hay không…)</w:t>
      </w:r>
    </w:p>
    <w:p w14:paraId="1D349CDB" w14:textId="703751F5" w:rsidR="00B04551" w:rsidRPr="00B04551" w:rsidRDefault="00B04551" w:rsidP="00A23833">
      <w:pPr>
        <w:pStyle w:val="BodyText"/>
        <w:jc w:val="both"/>
        <w:rPr>
          <w:i/>
          <w:lang w:val="en-US"/>
        </w:rPr>
      </w:pPr>
      <w:r w:rsidRPr="00B04551">
        <w:rPr>
          <w:i/>
          <w:lang w:val="en-US"/>
        </w:rPr>
        <w:t>Không có</w:t>
      </w:r>
      <w:r w:rsidR="001B2CF5">
        <w:rPr>
          <w:i/>
          <w:lang w:val="en-US"/>
        </w:rPr>
        <w:t>.</w:t>
      </w:r>
    </w:p>
    <w:p w14:paraId="58B93C41" w14:textId="77777777" w:rsidR="00A23833" w:rsidRDefault="00A23833" w:rsidP="00A23833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14:paraId="55497BBA" w14:textId="77777777" w:rsidR="00A23833" w:rsidRDefault="00A23833" w:rsidP="00A23833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Mô tả rõ tình trạng hệ thống sau khi thực hiện Use-case (bao gồm cả trường hợp Use-case thực hiện thành công, hoặc thất bại).</w:t>
      </w:r>
    </w:p>
    <w:p w14:paraId="6886930C" w14:textId="0B338681" w:rsidR="006734A4" w:rsidRPr="006734A4" w:rsidRDefault="006734A4" w:rsidP="00A23833">
      <w:pPr>
        <w:pStyle w:val="BodyText"/>
        <w:jc w:val="both"/>
        <w:rPr>
          <w:i/>
        </w:rPr>
      </w:pPr>
      <w:r w:rsidRPr="006734A4">
        <w:rPr>
          <w:i/>
        </w:rPr>
        <w:t>Sau khi thực hiện thành công</w:t>
      </w:r>
      <w:r w:rsidR="000A6D92" w:rsidRPr="000A6D92">
        <w:rPr>
          <w:i/>
        </w:rPr>
        <w:t xml:space="preserve"> hoặc thất bại</w:t>
      </w:r>
      <w:r w:rsidRPr="006734A4">
        <w:rPr>
          <w:i/>
        </w:rPr>
        <w:t xml:space="preserve"> thì hệ thống sẽ thông báo lại cho người quản lý</w:t>
      </w:r>
      <w:r w:rsidR="000A6D92" w:rsidRPr="000A6D92">
        <w:rPr>
          <w:i/>
        </w:rPr>
        <w:t xml:space="preserve"> với nội dung trong các trường hợp tương </w:t>
      </w:r>
      <w:r w:rsidR="000A6D92" w:rsidRPr="00827455">
        <w:rPr>
          <w:i/>
        </w:rPr>
        <w:t>ứng</w:t>
      </w:r>
      <w:r w:rsidR="00827455" w:rsidRPr="00637294">
        <w:rPr>
          <w:i/>
        </w:rPr>
        <w:t>.</w:t>
      </w:r>
    </w:p>
    <w:p w14:paraId="7F1C80E8" w14:textId="77777777" w:rsidR="00A23833" w:rsidRDefault="00A23833" w:rsidP="00A23833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14:paraId="785F3CE8" w14:textId="063572C4" w:rsidR="00637294" w:rsidRDefault="00A23833" w:rsidP="00637294">
      <w:pPr>
        <w:pStyle w:val="BodyText"/>
        <w:jc w:val="both"/>
        <w:rPr>
          <w:i/>
          <w:color w:val="0000FF"/>
          <w:lang w:val="en-US"/>
        </w:rPr>
      </w:pPr>
      <w:r w:rsidRPr="00FA6354">
        <w:rPr>
          <w:i/>
          <w:color w:val="0000FF"/>
        </w:rPr>
        <w:t xml:space="preserve">Mô tả những tình huống </w:t>
      </w:r>
      <w:r>
        <w:rPr>
          <w:i/>
          <w:color w:val="0000FF"/>
          <w:lang w:val="en-US"/>
        </w:rPr>
        <w:t xml:space="preserve">xuất hiện </w:t>
      </w:r>
      <w:r w:rsidRPr="00FA6354">
        <w:rPr>
          <w:i/>
          <w:color w:val="0000FF"/>
        </w:rPr>
        <w:t xml:space="preserve">các Use-case khác </w:t>
      </w:r>
      <w:r>
        <w:rPr>
          <w:i/>
          <w:color w:val="0000FF"/>
          <w:lang w:val="en-US"/>
        </w:rPr>
        <w:t>có quan hệ &lt;&lt;</w:t>
      </w:r>
      <w:r w:rsidRPr="00FA6354">
        <w:rPr>
          <w:i/>
          <w:color w:val="0000FF"/>
        </w:rPr>
        <w:t>extend</w:t>
      </w:r>
      <w:r>
        <w:rPr>
          <w:i/>
          <w:color w:val="0000FF"/>
          <w:lang w:val="en-US"/>
        </w:rPr>
        <w:t>&gt;&gt; với Use-case đang xét.</w:t>
      </w:r>
    </w:p>
    <w:p w14:paraId="4052C185" w14:textId="561AD9E2" w:rsidR="00637294" w:rsidRPr="00637294" w:rsidRDefault="00637294" w:rsidP="00637294">
      <w:pPr>
        <w:pStyle w:val="BodyText"/>
        <w:numPr>
          <w:ilvl w:val="0"/>
          <w:numId w:val="35"/>
        </w:numPr>
        <w:jc w:val="both"/>
        <w:rPr>
          <w:i/>
          <w:lang w:val="en-US"/>
        </w:rPr>
      </w:pPr>
      <w:r w:rsidRPr="00637294">
        <w:rPr>
          <w:i/>
          <w:lang w:val="en-US"/>
        </w:rPr>
        <w:t>Khi chỉnh sửa học sinh có thể tìm kiếm học sinh.</w:t>
      </w:r>
    </w:p>
    <w:p w14:paraId="4B2B3A60" w14:textId="62648146" w:rsidR="00637294" w:rsidRPr="00637294" w:rsidRDefault="00637294" w:rsidP="00637294">
      <w:pPr>
        <w:pStyle w:val="BodyText"/>
        <w:numPr>
          <w:ilvl w:val="0"/>
          <w:numId w:val="35"/>
        </w:numPr>
        <w:jc w:val="both"/>
        <w:rPr>
          <w:i/>
          <w:lang w:val="en-US"/>
        </w:rPr>
      </w:pPr>
      <w:r w:rsidRPr="00637294">
        <w:rPr>
          <w:i/>
          <w:lang w:val="en-US"/>
        </w:rPr>
        <w:t>Khi xóa học sinh có thể tìm kiếm học sinh.</w:t>
      </w:r>
    </w:p>
    <w:p w14:paraId="6D116BD8" w14:textId="0D729848" w:rsidR="001E4207" w:rsidRPr="0037628A" w:rsidRDefault="001E4207" w:rsidP="001E4207">
      <w:pPr>
        <w:pStyle w:val="Heading2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Quản lý danh sách lớp</w:t>
      </w:r>
      <w:r w:rsidRPr="0037628A">
        <w:rPr>
          <w:color w:val="0000FF"/>
          <w:lang w:val="en-US"/>
        </w:rPr>
        <w:t>”</w:t>
      </w:r>
    </w:p>
    <w:p w14:paraId="50631D4D" w14:textId="77777777" w:rsidR="001E4207" w:rsidRDefault="001E4207" w:rsidP="001E4207">
      <w:pPr>
        <w:pStyle w:val="Heading3"/>
        <w:spacing w:line="360" w:lineRule="auto"/>
        <w:jc w:val="both"/>
      </w:pPr>
      <w:r>
        <w:t>Tóm tắt</w:t>
      </w:r>
    </w:p>
    <w:p w14:paraId="0567F91B" w14:textId="77777777" w:rsidR="001E4207" w:rsidRDefault="001E4207" w:rsidP="001E4207">
      <w:pPr>
        <w:pStyle w:val="BodyText"/>
        <w:jc w:val="both"/>
        <w:rPr>
          <w:i/>
          <w:snapToGrid w:val="0"/>
          <w:color w:val="0000FF"/>
        </w:rPr>
      </w:pPr>
      <w:r w:rsidRPr="0037628A">
        <w:rPr>
          <w:i/>
          <w:snapToGrid w:val="0"/>
          <w:color w:val="0000FF"/>
        </w:rPr>
        <w:t>Tóm tắt ngắn gọn về Use-case (ai sử dụng use-case, dùng use-case để thực hiện chức năng gì, ý nghĩa của use-case…)</w:t>
      </w:r>
    </w:p>
    <w:p w14:paraId="00CC2407" w14:textId="4B40BE88" w:rsidR="001E4207" w:rsidRPr="009201B6" w:rsidRDefault="001E4207" w:rsidP="001E4207">
      <w:pPr>
        <w:pStyle w:val="BodyText"/>
        <w:jc w:val="both"/>
        <w:rPr>
          <w:i/>
        </w:rPr>
      </w:pPr>
      <w:r w:rsidRPr="009201B6">
        <w:rPr>
          <w:i/>
          <w:snapToGrid w:val="0"/>
        </w:rPr>
        <w:t>Hệ thống cho phép người quản lý thêm, sửa, xóa</w:t>
      </w:r>
      <w:r w:rsidR="00DC6865" w:rsidRPr="001C565A">
        <w:rPr>
          <w:i/>
          <w:snapToGrid w:val="0"/>
        </w:rPr>
        <w:t xml:space="preserve"> danh sách lớp</w:t>
      </w:r>
      <w:r w:rsidRPr="009201B6">
        <w:rPr>
          <w:i/>
          <w:snapToGrid w:val="0"/>
        </w:rPr>
        <w:t xml:space="preserve">. Thông tin của </w:t>
      </w:r>
      <w:r w:rsidR="001C565A" w:rsidRPr="001C565A">
        <w:rPr>
          <w:i/>
          <w:snapToGrid w:val="0"/>
        </w:rPr>
        <w:t xml:space="preserve">một lớp </w:t>
      </w:r>
      <w:r w:rsidRPr="009201B6">
        <w:rPr>
          <w:i/>
          <w:snapToGrid w:val="0"/>
        </w:rPr>
        <w:t xml:space="preserve">bao gồm họ và tên, giới tính, ngày sinh(tuổi phải từ 15-20), địa chỉ và email của học sinh.. </w:t>
      </w:r>
    </w:p>
    <w:p w14:paraId="328EE242" w14:textId="77777777" w:rsidR="001E4207" w:rsidRDefault="001E4207" w:rsidP="001E4207">
      <w:pPr>
        <w:pStyle w:val="Heading3"/>
        <w:spacing w:line="360" w:lineRule="auto"/>
        <w:jc w:val="both"/>
      </w:pPr>
      <w:r>
        <w:lastRenderedPageBreak/>
        <w:t>Dòng sự kiện</w:t>
      </w:r>
    </w:p>
    <w:p w14:paraId="2E8ABCEB" w14:textId="77777777" w:rsidR="001E4207" w:rsidRDefault="001E4207" w:rsidP="001E4207">
      <w:pPr>
        <w:pStyle w:val="Heading4"/>
        <w:spacing w:line="360" w:lineRule="auto"/>
        <w:jc w:val="both"/>
      </w:pPr>
      <w:r>
        <w:t>Dòng sự kiện chính</w:t>
      </w:r>
    </w:p>
    <w:p w14:paraId="1B7E5888" w14:textId="77777777" w:rsidR="001E4207" w:rsidRPr="00FE5A30" w:rsidRDefault="001E4207" w:rsidP="001E420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Trình bày dòng sự kiện chính của Use-case, từ khi Use-case bắt đầu thực hiện đến khi chấm dứt dòng sự kiện chính</w:t>
      </w:r>
    </w:p>
    <w:p w14:paraId="59170A5F" w14:textId="77777777" w:rsidR="001E4207" w:rsidRDefault="001E4207" w:rsidP="001E4207">
      <w:pPr>
        <w:pStyle w:val="BodyText"/>
        <w:jc w:val="both"/>
        <w:rPr>
          <w:i/>
          <w:color w:val="0000FF"/>
        </w:rPr>
      </w:pPr>
      <w:r w:rsidRPr="00FE5A30">
        <w:rPr>
          <w:i/>
          <w:color w:val="0000FF"/>
        </w:rPr>
        <w:t xml:space="preserve">Nên đánh số thứ tự các bước trong dòng sự kiện chính </w:t>
      </w:r>
    </w:p>
    <w:p w14:paraId="63F5C01B" w14:textId="69BE71FE" w:rsidR="001E4207" w:rsidRPr="00F356B1" w:rsidRDefault="00D449E9" w:rsidP="001E4207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Lập danh sách lớp</w:t>
      </w:r>
    </w:p>
    <w:p w14:paraId="65D7A904" w14:textId="2D82C530" w:rsidR="001E4207" w:rsidRPr="00F356B1" w:rsidRDefault="001E4207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Người quản lý </w:t>
      </w:r>
      <w:r w:rsidR="008D6F9F">
        <w:rPr>
          <w:i/>
          <w:lang w:val="en-US"/>
        </w:rPr>
        <w:t xml:space="preserve">chọn các </w:t>
      </w:r>
      <w:r w:rsidRPr="00F356B1">
        <w:rPr>
          <w:i/>
          <w:lang w:val="en-US"/>
        </w:rPr>
        <w:t>học sinh</w:t>
      </w:r>
      <w:r w:rsidR="008D6F9F">
        <w:rPr>
          <w:i/>
          <w:lang w:val="en-US"/>
        </w:rPr>
        <w:t xml:space="preserve"> muốn lập</w:t>
      </w:r>
      <w:r w:rsidRPr="00F356B1">
        <w:rPr>
          <w:i/>
          <w:lang w:val="en-US"/>
        </w:rPr>
        <w:t>.</w:t>
      </w:r>
    </w:p>
    <w:p w14:paraId="17244115" w14:textId="20F7CA4C" w:rsidR="00323700" w:rsidRDefault="00323700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Người quản lý nhập các thông tin của lớp.</w:t>
      </w:r>
    </w:p>
    <w:p w14:paraId="1D7BFD29" w14:textId="7CC11A8B" w:rsidR="001E4207" w:rsidRPr="00F356B1" w:rsidRDefault="001E4207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kiểm tra các thông tin có hợp lệ.</w:t>
      </w:r>
    </w:p>
    <w:p w14:paraId="38ABC74A" w14:textId="77777777" w:rsidR="001E4207" w:rsidRPr="00F356B1" w:rsidRDefault="001E4207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14:paraId="310940F8" w14:textId="77777777" w:rsidR="001E4207" w:rsidRPr="00F356B1" w:rsidRDefault="001E4207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14:paraId="7A73FA79" w14:textId="2166A8E7" w:rsidR="001E4207" w:rsidRPr="00A47EEF" w:rsidRDefault="001E4207" w:rsidP="00A47EEF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Chỉnh sửa học sinh</w:t>
      </w:r>
    </w:p>
    <w:p w14:paraId="4E5CDC68" w14:textId="612A6AFC" w:rsidR="001E4207" w:rsidRDefault="001E4207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Chọn </w:t>
      </w:r>
      <w:r w:rsidR="00A47EEF">
        <w:rPr>
          <w:i/>
          <w:lang w:val="en-US"/>
        </w:rPr>
        <w:t xml:space="preserve">lớp </w:t>
      </w:r>
      <w:r>
        <w:rPr>
          <w:i/>
          <w:lang w:val="en-US"/>
        </w:rPr>
        <w:t xml:space="preserve">muốn </w:t>
      </w:r>
      <w:r w:rsidR="00F745B7">
        <w:rPr>
          <w:i/>
          <w:lang w:val="en-US"/>
        </w:rPr>
        <w:t>chỉnh sửa</w:t>
      </w:r>
    </w:p>
    <w:p w14:paraId="5B8063B6" w14:textId="77777777" w:rsidR="001E4207" w:rsidRDefault="001E4207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Nhập thông tin chỉnh sửa</w:t>
      </w:r>
    </w:p>
    <w:p w14:paraId="677E2677" w14:textId="77777777" w:rsidR="001E4207" w:rsidRPr="00F356B1" w:rsidRDefault="001E4207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14:paraId="6D968BE7" w14:textId="77777777" w:rsidR="001E4207" w:rsidRPr="00C23E38" w:rsidRDefault="001E4207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14:paraId="7036F05B" w14:textId="0C008861" w:rsidR="001E4207" w:rsidRPr="00FE5B4D" w:rsidRDefault="001E4207" w:rsidP="00FE5B4D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Xóa</w:t>
      </w:r>
      <w:r w:rsidR="00952019">
        <w:rPr>
          <w:i/>
          <w:lang w:val="en-US"/>
        </w:rPr>
        <w:t xml:space="preserve"> lớp học</w:t>
      </w:r>
      <w:r>
        <w:rPr>
          <w:i/>
          <w:lang w:val="en-US"/>
        </w:rPr>
        <w:t xml:space="preserve"> </w:t>
      </w:r>
    </w:p>
    <w:p w14:paraId="06AFC51A" w14:textId="56CEB3C6" w:rsidR="001E4207" w:rsidRDefault="001E4207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Chọn</w:t>
      </w:r>
      <w:r w:rsidR="00FE5B4D">
        <w:rPr>
          <w:i/>
          <w:lang w:val="en-US"/>
        </w:rPr>
        <w:t xml:space="preserve"> lớp</w:t>
      </w:r>
      <w:r>
        <w:rPr>
          <w:i/>
          <w:lang w:val="en-US"/>
        </w:rPr>
        <w:t xml:space="preserve"> muốn xóa</w:t>
      </w:r>
    </w:p>
    <w:p w14:paraId="20293B9B" w14:textId="1E855F6C" w:rsidR="001E4207" w:rsidRDefault="001E4207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Hệ thống xóa </w:t>
      </w:r>
      <w:r w:rsidR="00D76111">
        <w:rPr>
          <w:i/>
          <w:lang w:val="en-US"/>
        </w:rPr>
        <w:t>lớp</w:t>
      </w:r>
      <w:r w:rsidR="006326BA">
        <w:rPr>
          <w:i/>
          <w:lang w:val="en-US"/>
        </w:rPr>
        <w:t xml:space="preserve"> </w:t>
      </w:r>
      <w:r w:rsidR="001866B2">
        <w:rPr>
          <w:i/>
          <w:lang w:val="en-US"/>
        </w:rPr>
        <w:t>học</w:t>
      </w:r>
      <w:r w:rsidR="008D754E">
        <w:rPr>
          <w:i/>
          <w:lang w:val="en-US"/>
        </w:rPr>
        <w:t>.</w:t>
      </w:r>
    </w:p>
    <w:p w14:paraId="68E075E2" w14:textId="77777777" w:rsidR="001E4207" w:rsidRPr="00B91087" w:rsidRDefault="001E4207" w:rsidP="001E420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14:paraId="10A504BF" w14:textId="77777777" w:rsidR="001E4207" w:rsidRDefault="001E4207" w:rsidP="001E4207">
      <w:pPr>
        <w:pStyle w:val="Heading4"/>
        <w:spacing w:line="360" w:lineRule="auto"/>
        <w:jc w:val="both"/>
        <w:rPr>
          <w:lang w:val="en-US"/>
        </w:rPr>
      </w:pPr>
      <w:r>
        <w:t>Các dòng sự kiện khác</w:t>
      </w:r>
    </w:p>
    <w:p w14:paraId="25B3DB9F" w14:textId="77777777" w:rsidR="001E4207" w:rsidRDefault="001E4207" w:rsidP="001E4207">
      <w:pPr>
        <w:ind w:firstLine="720"/>
        <w:rPr>
          <w:i/>
          <w:color w:val="0000FF"/>
          <w:lang w:val="en-US"/>
        </w:rPr>
      </w:pPr>
      <w:r w:rsidRPr="0037628A">
        <w:rPr>
          <w:i/>
          <w:color w:val="0000FF"/>
          <w:lang w:val="en-US"/>
        </w:rPr>
        <w:t>Trình bày các dòng sự kiện khác. Nếu không có dòng sự kiện khác, ghi “Không có”</w:t>
      </w:r>
    </w:p>
    <w:p w14:paraId="7FFD1A21" w14:textId="77777777" w:rsidR="001E4207" w:rsidRPr="00F356B1" w:rsidRDefault="001E4207" w:rsidP="001E4207">
      <w:pPr>
        <w:ind w:firstLine="720"/>
        <w:rPr>
          <w:i/>
          <w:lang w:val="en-US"/>
        </w:rPr>
      </w:pPr>
      <w:r w:rsidRPr="00F356B1">
        <w:rPr>
          <w:i/>
          <w:lang w:val="en-US"/>
        </w:rPr>
        <w:t>Không có</w:t>
      </w:r>
      <w:r>
        <w:rPr>
          <w:i/>
          <w:lang w:val="en-US"/>
        </w:rPr>
        <w:t xml:space="preserve">. </w:t>
      </w:r>
    </w:p>
    <w:p w14:paraId="2BE06D1C" w14:textId="77777777" w:rsidR="001E4207" w:rsidRDefault="001E4207" w:rsidP="001E4207">
      <w:pPr>
        <w:pStyle w:val="Heading3"/>
        <w:spacing w:line="360" w:lineRule="auto"/>
        <w:jc w:val="both"/>
      </w:pPr>
      <w:r>
        <w:t>Các yêu cầu đặc biệt</w:t>
      </w:r>
    </w:p>
    <w:p w14:paraId="5BC68E3B" w14:textId="77777777" w:rsidR="001E4207" w:rsidRDefault="001E4207" w:rsidP="001E420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Ghi nhận các yêu cầu đặc biệt khi thực hiện Use-case. Nếu không có yêu cầu đặc biệt nào, ghi “Không có”</w:t>
      </w:r>
      <w:r w:rsidRPr="00235612">
        <w:rPr>
          <w:i/>
          <w:color w:val="0000FF"/>
        </w:rPr>
        <w:t>.</w:t>
      </w:r>
    </w:p>
    <w:p w14:paraId="79FFA176" w14:textId="145BDBFB" w:rsidR="001C565A" w:rsidRPr="001C565A" w:rsidRDefault="001C565A" w:rsidP="001C565A">
      <w:pPr>
        <w:pStyle w:val="BodyText"/>
        <w:numPr>
          <w:ilvl w:val="0"/>
          <w:numId w:val="35"/>
        </w:numPr>
        <w:jc w:val="both"/>
        <w:rPr>
          <w:i/>
        </w:rPr>
      </w:pPr>
      <w:r w:rsidRPr="001C565A">
        <w:rPr>
          <w:i/>
        </w:rPr>
        <w:t>Có 3 khối lớp (10, 11, 12). Khối 10 có 4 lớp (10A1, 10A2, 10A3, 10A4).</w:t>
      </w:r>
    </w:p>
    <w:p w14:paraId="2C531609" w14:textId="64EC2D3E" w:rsidR="001C565A" w:rsidRPr="001C565A" w:rsidRDefault="001C565A" w:rsidP="001C565A">
      <w:pPr>
        <w:pStyle w:val="BodyText"/>
        <w:numPr>
          <w:ilvl w:val="0"/>
          <w:numId w:val="35"/>
        </w:numPr>
        <w:jc w:val="both"/>
        <w:rPr>
          <w:i/>
        </w:rPr>
      </w:pPr>
      <w:r w:rsidRPr="001C565A">
        <w:rPr>
          <w:i/>
        </w:rPr>
        <w:t>Khối 11 có 3 lớp (11A1, 11A2, 11A3). Khối 12 có 2 lớp (12A1, 12A2). Mỗi lớp</w:t>
      </w:r>
      <w:r>
        <w:rPr>
          <w:i/>
          <w:lang w:val="en-US"/>
        </w:rPr>
        <w:t xml:space="preserve"> </w:t>
      </w:r>
      <w:r w:rsidRPr="001C565A">
        <w:rPr>
          <w:i/>
        </w:rPr>
        <w:t>không quá 40 học sinh.</w:t>
      </w:r>
    </w:p>
    <w:p w14:paraId="0CD28F19" w14:textId="77777777" w:rsidR="001E4207" w:rsidRDefault="001E4207" w:rsidP="001E4207">
      <w:pPr>
        <w:pStyle w:val="Heading3"/>
        <w:spacing w:line="360" w:lineRule="auto"/>
        <w:jc w:val="both"/>
      </w:pPr>
      <w:r w:rsidRPr="0037628A">
        <w:t>Trạng thái hệ thống khi bắt đầu thực hiện Use-case</w:t>
      </w:r>
    </w:p>
    <w:p w14:paraId="04C85AD9" w14:textId="77777777" w:rsidR="001E4207" w:rsidRDefault="001E4207" w:rsidP="001E420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 xml:space="preserve">Mô tả rõ điều kiện trước khi bắt đầu thực hiện Use-case (ví dụ có đòi hỏi người sử dụng phải đăng nhập </w:t>
      </w:r>
      <w:r>
        <w:rPr>
          <w:i/>
          <w:color w:val="0000FF"/>
        </w:rPr>
        <w:t xml:space="preserve">thành công trước </w:t>
      </w:r>
      <w:r w:rsidRPr="0037628A">
        <w:rPr>
          <w:i/>
          <w:color w:val="0000FF"/>
        </w:rPr>
        <w:t>đó hay không…)</w:t>
      </w:r>
    </w:p>
    <w:p w14:paraId="1551E31E" w14:textId="77777777" w:rsidR="001E4207" w:rsidRPr="00B04551" w:rsidRDefault="001E4207" w:rsidP="001E4207">
      <w:pPr>
        <w:pStyle w:val="BodyText"/>
        <w:jc w:val="both"/>
        <w:rPr>
          <w:i/>
          <w:lang w:val="en-US"/>
        </w:rPr>
      </w:pPr>
      <w:r w:rsidRPr="00B04551">
        <w:rPr>
          <w:i/>
          <w:lang w:val="en-US"/>
        </w:rPr>
        <w:t>Không có</w:t>
      </w:r>
      <w:r>
        <w:rPr>
          <w:i/>
          <w:lang w:val="en-US"/>
        </w:rPr>
        <w:t>.</w:t>
      </w:r>
    </w:p>
    <w:p w14:paraId="0182B6CA" w14:textId="77777777" w:rsidR="001E4207" w:rsidRDefault="001E4207" w:rsidP="001E420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14:paraId="0EAB2267" w14:textId="77777777" w:rsidR="001E4207" w:rsidRDefault="001E4207" w:rsidP="001E420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Mô tả rõ tình trạng hệ thống sau khi thực hiện Use-case (bao gồm cả trường hợp Use-case thực hiện thành công, hoặc thất bại).</w:t>
      </w:r>
    </w:p>
    <w:p w14:paraId="565373AD" w14:textId="77777777" w:rsidR="001E4207" w:rsidRPr="006734A4" w:rsidRDefault="001E4207" w:rsidP="001E4207">
      <w:pPr>
        <w:pStyle w:val="BodyText"/>
        <w:jc w:val="both"/>
        <w:rPr>
          <w:i/>
        </w:rPr>
      </w:pPr>
      <w:r w:rsidRPr="006734A4">
        <w:rPr>
          <w:i/>
        </w:rPr>
        <w:lastRenderedPageBreak/>
        <w:t>Sau khi thực hiện thành công</w:t>
      </w:r>
      <w:r w:rsidRPr="000A6D92">
        <w:rPr>
          <w:i/>
        </w:rPr>
        <w:t xml:space="preserve"> hoặc thất bại</w:t>
      </w:r>
      <w:r w:rsidRPr="006734A4">
        <w:rPr>
          <w:i/>
        </w:rPr>
        <w:t xml:space="preserve"> thì hệ thống sẽ thông báo lại cho người quản lý</w:t>
      </w:r>
      <w:r w:rsidRPr="000A6D92">
        <w:rPr>
          <w:i/>
        </w:rPr>
        <w:t xml:space="preserve"> với nội dung trong các trường hợp tương </w:t>
      </w:r>
      <w:r w:rsidRPr="00827455">
        <w:rPr>
          <w:i/>
        </w:rPr>
        <w:t>ứng</w:t>
      </w:r>
      <w:r w:rsidRPr="00637294">
        <w:rPr>
          <w:i/>
        </w:rPr>
        <w:t>.</w:t>
      </w:r>
    </w:p>
    <w:p w14:paraId="5A89AA45" w14:textId="77777777" w:rsidR="001E4207" w:rsidRDefault="001E4207" w:rsidP="001E420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14:paraId="6E56094E" w14:textId="77777777" w:rsidR="001E4207" w:rsidRDefault="001E4207" w:rsidP="001E4207">
      <w:pPr>
        <w:pStyle w:val="BodyText"/>
        <w:jc w:val="both"/>
        <w:rPr>
          <w:i/>
          <w:color w:val="0000FF"/>
          <w:lang w:val="en-US"/>
        </w:rPr>
      </w:pPr>
      <w:r w:rsidRPr="00FA6354">
        <w:rPr>
          <w:i/>
          <w:color w:val="0000FF"/>
        </w:rPr>
        <w:t xml:space="preserve">Mô tả những tình huống </w:t>
      </w:r>
      <w:r>
        <w:rPr>
          <w:i/>
          <w:color w:val="0000FF"/>
          <w:lang w:val="en-US"/>
        </w:rPr>
        <w:t xml:space="preserve">xuất hiện </w:t>
      </w:r>
      <w:r w:rsidRPr="00FA6354">
        <w:rPr>
          <w:i/>
          <w:color w:val="0000FF"/>
        </w:rPr>
        <w:t xml:space="preserve">các Use-case khác </w:t>
      </w:r>
      <w:r>
        <w:rPr>
          <w:i/>
          <w:color w:val="0000FF"/>
          <w:lang w:val="en-US"/>
        </w:rPr>
        <w:t>có quan hệ &lt;&lt;</w:t>
      </w:r>
      <w:r w:rsidRPr="00FA6354">
        <w:rPr>
          <w:i/>
          <w:color w:val="0000FF"/>
        </w:rPr>
        <w:t>extend</w:t>
      </w:r>
      <w:r>
        <w:rPr>
          <w:i/>
          <w:color w:val="0000FF"/>
          <w:lang w:val="en-US"/>
        </w:rPr>
        <w:t>&gt;&gt; với Use-case đang xét.</w:t>
      </w:r>
    </w:p>
    <w:p w14:paraId="6B804EA2" w14:textId="5AC4C22F" w:rsidR="003548A8" w:rsidRDefault="007B6A46" w:rsidP="00B33CE7">
      <w:pPr>
        <w:pStyle w:val="ListParagraph"/>
        <w:numPr>
          <w:ilvl w:val="0"/>
          <w:numId w:val="35"/>
        </w:num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t>Các usecase ở tình huống này có quan hệ extend không có các tình huống mở rộng.</w:t>
      </w:r>
    </w:p>
    <w:p w14:paraId="60DC006D" w14:textId="6950761B" w:rsidR="00F745B7" w:rsidRPr="0037628A" w:rsidRDefault="00F745B7" w:rsidP="00F745B7">
      <w:pPr>
        <w:pStyle w:val="Heading2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Quản lý bảng điểm</w:t>
      </w:r>
      <w:r w:rsidRPr="0037628A">
        <w:rPr>
          <w:color w:val="0000FF"/>
          <w:lang w:val="en-US"/>
        </w:rPr>
        <w:t>”</w:t>
      </w:r>
    </w:p>
    <w:p w14:paraId="7309325B" w14:textId="77777777" w:rsidR="00F745B7" w:rsidRDefault="00F745B7" w:rsidP="00F745B7">
      <w:pPr>
        <w:pStyle w:val="Heading3"/>
        <w:spacing w:line="360" w:lineRule="auto"/>
        <w:jc w:val="both"/>
      </w:pPr>
      <w:r>
        <w:t>Tóm tắt</w:t>
      </w:r>
    </w:p>
    <w:p w14:paraId="42DDC851" w14:textId="77777777" w:rsidR="00F745B7" w:rsidRDefault="00F745B7" w:rsidP="00F745B7">
      <w:pPr>
        <w:pStyle w:val="BodyText"/>
        <w:jc w:val="both"/>
        <w:rPr>
          <w:i/>
          <w:snapToGrid w:val="0"/>
          <w:color w:val="0000FF"/>
        </w:rPr>
      </w:pPr>
      <w:r w:rsidRPr="0037628A">
        <w:rPr>
          <w:i/>
          <w:snapToGrid w:val="0"/>
          <w:color w:val="0000FF"/>
        </w:rPr>
        <w:t>Tóm tắt ngắn gọn về Use-case (ai sử dụng use-case, dùng use-case để thực hiện chức năng gì, ý nghĩa của use-case…)</w:t>
      </w:r>
    </w:p>
    <w:p w14:paraId="515A9D9F" w14:textId="1A96FF7D" w:rsidR="00F745B7" w:rsidRPr="009201B6" w:rsidRDefault="00F745B7" w:rsidP="00F745B7">
      <w:pPr>
        <w:pStyle w:val="BodyText"/>
        <w:jc w:val="both"/>
        <w:rPr>
          <w:i/>
        </w:rPr>
      </w:pPr>
      <w:r w:rsidRPr="009201B6">
        <w:rPr>
          <w:i/>
          <w:snapToGrid w:val="0"/>
        </w:rPr>
        <w:t xml:space="preserve">Hệ thống cho phép người quản lý thêm, sửa, xóa </w:t>
      </w:r>
      <w:r w:rsidRPr="00685832">
        <w:rPr>
          <w:i/>
          <w:snapToGrid w:val="0"/>
        </w:rPr>
        <w:t>bảng điểm</w:t>
      </w:r>
      <w:r w:rsidRPr="009201B6">
        <w:rPr>
          <w:i/>
          <w:snapToGrid w:val="0"/>
        </w:rPr>
        <w:t xml:space="preserve">. Thông tin của một </w:t>
      </w:r>
      <w:r w:rsidRPr="00685832">
        <w:rPr>
          <w:i/>
          <w:snapToGrid w:val="0"/>
        </w:rPr>
        <w:t>bảng điểm</w:t>
      </w:r>
      <w:r w:rsidRPr="009201B6">
        <w:rPr>
          <w:i/>
          <w:snapToGrid w:val="0"/>
        </w:rPr>
        <w:t xml:space="preserve"> bao gồm </w:t>
      </w:r>
      <w:r w:rsidRPr="00685832">
        <w:rPr>
          <w:i/>
          <w:snapToGrid w:val="0"/>
        </w:rPr>
        <w:t>lớp, môn học, học kỳ, danh sách (bao gồm điểm 15 phút, điểm 1 tiết, điểm cuối HK) của từng học sinh</w:t>
      </w:r>
      <w:r w:rsidRPr="009201B6">
        <w:rPr>
          <w:i/>
          <w:snapToGrid w:val="0"/>
        </w:rPr>
        <w:t xml:space="preserve"> </w:t>
      </w:r>
    </w:p>
    <w:p w14:paraId="1C5DC092" w14:textId="77777777" w:rsidR="00F745B7" w:rsidRDefault="00F745B7" w:rsidP="00F745B7">
      <w:pPr>
        <w:pStyle w:val="Heading3"/>
        <w:spacing w:line="360" w:lineRule="auto"/>
        <w:jc w:val="both"/>
      </w:pPr>
      <w:r>
        <w:t>Dòng sự kiện</w:t>
      </w:r>
    </w:p>
    <w:p w14:paraId="53B1526A" w14:textId="77777777" w:rsidR="00F745B7" w:rsidRDefault="00F745B7" w:rsidP="00F745B7">
      <w:pPr>
        <w:pStyle w:val="Heading4"/>
        <w:spacing w:line="360" w:lineRule="auto"/>
        <w:jc w:val="both"/>
      </w:pPr>
      <w:r>
        <w:t>Dòng sự kiện chính</w:t>
      </w:r>
    </w:p>
    <w:p w14:paraId="54B3A13F" w14:textId="77777777" w:rsidR="00F745B7" w:rsidRPr="00FE5A30" w:rsidRDefault="00F745B7" w:rsidP="00F745B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Trình bày dòng sự kiện chính của Use-case, từ khi Use-case bắt đầu thực hiện đến khi chấm dứt dòng sự kiện chính</w:t>
      </w:r>
    </w:p>
    <w:p w14:paraId="0A3DC794" w14:textId="77777777" w:rsidR="00F745B7" w:rsidRDefault="00F745B7" w:rsidP="00F745B7">
      <w:pPr>
        <w:pStyle w:val="BodyText"/>
        <w:jc w:val="both"/>
        <w:rPr>
          <w:i/>
          <w:color w:val="0000FF"/>
        </w:rPr>
      </w:pPr>
      <w:r w:rsidRPr="00FE5A30">
        <w:rPr>
          <w:i/>
          <w:color w:val="0000FF"/>
        </w:rPr>
        <w:t xml:space="preserve">Nên đánh số thứ tự các bước trong dòng sự kiện chính </w:t>
      </w:r>
    </w:p>
    <w:p w14:paraId="7F1E3C7F" w14:textId="20C4CE14" w:rsidR="00F745B7" w:rsidRPr="00F356B1" w:rsidRDefault="00F745B7" w:rsidP="00F745B7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Thêm </w:t>
      </w:r>
      <w:r>
        <w:rPr>
          <w:i/>
          <w:lang w:val="en-US"/>
        </w:rPr>
        <w:t>bảng điểm</w:t>
      </w:r>
    </w:p>
    <w:p w14:paraId="4603DC22" w14:textId="068AD32C" w:rsidR="00F745B7" w:rsidRPr="00F356B1" w:rsidRDefault="00F745B7" w:rsidP="00F745B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Người quản lý nhập các thông tin </w:t>
      </w:r>
      <w:r>
        <w:rPr>
          <w:i/>
          <w:lang w:val="en-US"/>
        </w:rPr>
        <w:t>bảng điểm</w:t>
      </w:r>
      <w:r w:rsidRPr="00F356B1">
        <w:rPr>
          <w:i/>
          <w:lang w:val="en-US"/>
        </w:rPr>
        <w:t>.</w:t>
      </w:r>
    </w:p>
    <w:p w14:paraId="1D20D1E8" w14:textId="77777777" w:rsidR="00F745B7" w:rsidRPr="00F356B1" w:rsidRDefault="00F745B7" w:rsidP="00F745B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kiểm tra các thông tin có hợp lệ.</w:t>
      </w:r>
    </w:p>
    <w:p w14:paraId="0F2164AF" w14:textId="77777777" w:rsidR="00F745B7" w:rsidRPr="00F356B1" w:rsidRDefault="00F745B7" w:rsidP="00F745B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14:paraId="0F205848" w14:textId="77777777" w:rsidR="00F745B7" w:rsidRPr="00F356B1" w:rsidRDefault="00F745B7" w:rsidP="00F745B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14:paraId="5925732F" w14:textId="2BEAC32E" w:rsidR="00F745B7" w:rsidRDefault="00F745B7" w:rsidP="00A567DF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Chỉnh sửa </w:t>
      </w:r>
      <w:r>
        <w:rPr>
          <w:i/>
          <w:lang w:val="en-US"/>
        </w:rPr>
        <w:t>bảng điểm</w:t>
      </w:r>
    </w:p>
    <w:p w14:paraId="6E65C869" w14:textId="09FDE6D9" w:rsidR="00A567DF" w:rsidRDefault="00A567DF" w:rsidP="00A567DF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Có thể tra cứu bảng điểm</w:t>
      </w:r>
    </w:p>
    <w:p w14:paraId="0CC0C7B7" w14:textId="72E5F3EC" w:rsidR="00F745B7" w:rsidRDefault="00F745B7" w:rsidP="00F745B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Chọn bảng điểm cần chỉnh sửa</w:t>
      </w:r>
    </w:p>
    <w:p w14:paraId="5ABA71B3" w14:textId="77777777" w:rsidR="00F745B7" w:rsidRDefault="00F745B7" w:rsidP="00F745B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Nhập thông tin chỉnh sửa</w:t>
      </w:r>
    </w:p>
    <w:p w14:paraId="3DA8BF09" w14:textId="77777777" w:rsidR="00F745B7" w:rsidRPr="00F356B1" w:rsidRDefault="00F745B7" w:rsidP="00F745B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14:paraId="0DB5A266" w14:textId="77777777" w:rsidR="00F745B7" w:rsidRPr="00C23E38" w:rsidRDefault="00F745B7" w:rsidP="00F745B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14:paraId="0C23ECA3" w14:textId="49FF690B" w:rsidR="00F745B7" w:rsidRDefault="00F745B7" w:rsidP="00F745B7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Xóa </w:t>
      </w:r>
      <w:r w:rsidR="00A567DF">
        <w:rPr>
          <w:i/>
          <w:lang w:val="en-US"/>
        </w:rPr>
        <w:t>bảng điểm</w:t>
      </w:r>
    </w:p>
    <w:p w14:paraId="5939EAED" w14:textId="0C461572" w:rsidR="00F745B7" w:rsidRDefault="00F745B7" w:rsidP="00F745B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Có thể tra cứu </w:t>
      </w:r>
      <w:r w:rsidR="00A567DF">
        <w:rPr>
          <w:i/>
          <w:lang w:val="en-US"/>
        </w:rPr>
        <w:t>bảng điểm</w:t>
      </w:r>
    </w:p>
    <w:p w14:paraId="1DF66B67" w14:textId="34425250" w:rsidR="00F745B7" w:rsidRDefault="00F745B7" w:rsidP="00F745B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Chọn </w:t>
      </w:r>
      <w:r w:rsidR="00A567DF">
        <w:rPr>
          <w:i/>
          <w:lang w:val="en-US"/>
        </w:rPr>
        <w:t>bảng điểm</w:t>
      </w:r>
      <w:r>
        <w:rPr>
          <w:i/>
          <w:lang w:val="en-US"/>
        </w:rPr>
        <w:t xml:space="preserve"> muốn xóa</w:t>
      </w:r>
    </w:p>
    <w:p w14:paraId="11831813" w14:textId="7FB86BFA" w:rsidR="00F745B7" w:rsidRDefault="00F745B7" w:rsidP="00F745B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Hệ thống xóa </w:t>
      </w:r>
      <w:r w:rsidR="00A567DF">
        <w:rPr>
          <w:i/>
          <w:lang w:val="en-US"/>
        </w:rPr>
        <w:t>bảng điểm</w:t>
      </w:r>
    </w:p>
    <w:p w14:paraId="5C32A834" w14:textId="1CD965FB" w:rsidR="00F745B7" w:rsidRPr="00A567DF" w:rsidRDefault="00F745B7" w:rsidP="00A567DF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14:paraId="1E6BC59C" w14:textId="77777777" w:rsidR="00F745B7" w:rsidRDefault="00F745B7" w:rsidP="00F745B7">
      <w:pPr>
        <w:pStyle w:val="Heading4"/>
        <w:spacing w:line="360" w:lineRule="auto"/>
        <w:jc w:val="both"/>
        <w:rPr>
          <w:lang w:val="en-US"/>
        </w:rPr>
      </w:pPr>
      <w:r>
        <w:lastRenderedPageBreak/>
        <w:t>Các dòng sự kiện khác</w:t>
      </w:r>
    </w:p>
    <w:p w14:paraId="2788A8AC" w14:textId="77777777" w:rsidR="00F745B7" w:rsidRDefault="00F745B7" w:rsidP="00F745B7">
      <w:pPr>
        <w:ind w:firstLine="720"/>
        <w:rPr>
          <w:i/>
          <w:color w:val="0000FF"/>
          <w:lang w:val="en-US"/>
        </w:rPr>
      </w:pPr>
      <w:r w:rsidRPr="0037628A">
        <w:rPr>
          <w:i/>
          <w:color w:val="0000FF"/>
          <w:lang w:val="en-US"/>
        </w:rPr>
        <w:t>Trình bày các dòng sự kiện khác. Nếu không có dòng sự kiện khác, ghi “Không có”</w:t>
      </w:r>
    </w:p>
    <w:p w14:paraId="40BB8E66" w14:textId="77777777" w:rsidR="00F745B7" w:rsidRPr="00F356B1" w:rsidRDefault="00F745B7" w:rsidP="00F745B7">
      <w:pPr>
        <w:ind w:firstLine="720"/>
        <w:rPr>
          <w:i/>
          <w:lang w:val="en-US"/>
        </w:rPr>
      </w:pPr>
      <w:r w:rsidRPr="00F356B1">
        <w:rPr>
          <w:i/>
          <w:lang w:val="en-US"/>
        </w:rPr>
        <w:t>Không có</w:t>
      </w:r>
      <w:r>
        <w:rPr>
          <w:i/>
          <w:lang w:val="en-US"/>
        </w:rPr>
        <w:t xml:space="preserve">. </w:t>
      </w:r>
    </w:p>
    <w:p w14:paraId="7652B691" w14:textId="77777777" w:rsidR="00F745B7" w:rsidRDefault="00F745B7" w:rsidP="00F745B7">
      <w:pPr>
        <w:pStyle w:val="Heading3"/>
        <w:spacing w:line="360" w:lineRule="auto"/>
        <w:jc w:val="both"/>
      </w:pPr>
      <w:r>
        <w:t>Các yêu cầu đặc biệt</w:t>
      </w:r>
    </w:p>
    <w:p w14:paraId="5E32DEDF" w14:textId="77777777" w:rsidR="00F745B7" w:rsidRDefault="00F745B7" w:rsidP="00F745B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Ghi nhận các yêu cầu đặc biệt khi thực hiện Use-case. Nếu không có yêu cầu đặc biệt nào, ghi “Không có”</w:t>
      </w:r>
      <w:r w:rsidRPr="00235612">
        <w:rPr>
          <w:i/>
          <w:color w:val="0000FF"/>
        </w:rPr>
        <w:t>.</w:t>
      </w:r>
    </w:p>
    <w:p w14:paraId="3FD78EB0" w14:textId="77777777" w:rsidR="00A567DF" w:rsidRDefault="00A567DF" w:rsidP="00A567DF">
      <w:pPr>
        <w:pStyle w:val="BodyText"/>
        <w:jc w:val="both"/>
        <w:rPr>
          <w:i/>
        </w:rPr>
      </w:pPr>
      <w:r w:rsidRPr="00A567DF">
        <w:rPr>
          <w:i/>
        </w:rPr>
        <w:t>Có 2 học kỳ (HK1, HK2)</w:t>
      </w:r>
    </w:p>
    <w:p w14:paraId="00C1E9A9" w14:textId="3BB23CE9" w:rsidR="00F745B7" w:rsidRPr="001271C2" w:rsidRDefault="00A567DF" w:rsidP="00A567DF">
      <w:pPr>
        <w:pStyle w:val="BodyText"/>
        <w:jc w:val="both"/>
        <w:rPr>
          <w:i/>
        </w:rPr>
      </w:pPr>
      <w:r w:rsidRPr="00A567DF">
        <w:rPr>
          <w:i/>
        </w:rPr>
        <w:t>Có 9 môn học (Toán, Lý, Hóa, Sinh, Sử, Địa, Văn,</w:t>
      </w:r>
      <w:r w:rsidRPr="00685832">
        <w:rPr>
          <w:i/>
        </w:rPr>
        <w:t xml:space="preserve"> </w:t>
      </w:r>
      <w:r w:rsidRPr="00A567DF">
        <w:rPr>
          <w:i/>
        </w:rPr>
        <w:t>Đạo đức, Thể dục).</w:t>
      </w:r>
    </w:p>
    <w:p w14:paraId="2A2DBA1C" w14:textId="77777777" w:rsidR="00F745B7" w:rsidRDefault="00F745B7" w:rsidP="00F745B7">
      <w:pPr>
        <w:pStyle w:val="Heading3"/>
        <w:spacing w:line="360" w:lineRule="auto"/>
        <w:jc w:val="both"/>
      </w:pPr>
      <w:r w:rsidRPr="0037628A">
        <w:t>Trạng thái hệ thống khi bắt đầu thực hiện Use-case</w:t>
      </w:r>
    </w:p>
    <w:p w14:paraId="3749831D" w14:textId="77777777" w:rsidR="00F745B7" w:rsidRDefault="00F745B7" w:rsidP="00F745B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 xml:space="preserve">Mô tả rõ điều kiện trước khi bắt đầu thực hiện Use-case (ví dụ có đòi hỏi người sử dụng phải đăng nhập </w:t>
      </w:r>
      <w:r>
        <w:rPr>
          <w:i/>
          <w:color w:val="0000FF"/>
        </w:rPr>
        <w:t xml:space="preserve">thành công trước </w:t>
      </w:r>
      <w:r w:rsidRPr="0037628A">
        <w:rPr>
          <w:i/>
          <w:color w:val="0000FF"/>
        </w:rPr>
        <w:t>đó hay không…)</w:t>
      </w:r>
    </w:p>
    <w:p w14:paraId="1A37C4B2" w14:textId="77777777" w:rsidR="00F745B7" w:rsidRPr="00B04551" w:rsidRDefault="00F745B7" w:rsidP="00F745B7">
      <w:pPr>
        <w:pStyle w:val="BodyText"/>
        <w:jc w:val="both"/>
        <w:rPr>
          <w:i/>
          <w:lang w:val="en-US"/>
        </w:rPr>
      </w:pPr>
      <w:r w:rsidRPr="00B04551">
        <w:rPr>
          <w:i/>
          <w:lang w:val="en-US"/>
        </w:rPr>
        <w:t>Không có</w:t>
      </w:r>
      <w:r>
        <w:rPr>
          <w:i/>
          <w:lang w:val="en-US"/>
        </w:rPr>
        <w:t>.</w:t>
      </w:r>
    </w:p>
    <w:p w14:paraId="688191AA" w14:textId="77777777" w:rsidR="00F745B7" w:rsidRDefault="00F745B7" w:rsidP="00F745B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14:paraId="4DBE1F04" w14:textId="77777777" w:rsidR="00F745B7" w:rsidRDefault="00F745B7" w:rsidP="00F745B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Mô tả rõ tình trạng hệ thống sau khi thực hiện Use-case (bao gồm cả trường hợp Use-case thực hiện thành công, hoặc thất bại).</w:t>
      </w:r>
    </w:p>
    <w:p w14:paraId="11B8CAC0" w14:textId="77777777" w:rsidR="00F745B7" w:rsidRPr="006734A4" w:rsidRDefault="00F745B7" w:rsidP="00F745B7">
      <w:pPr>
        <w:pStyle w:val="BodyText"/>
        <w:jc w:val="both"/>
        <w:rPr>
          <w:i/>
        </w:rPr>
      </w:pPr>
      <w:r w:rsidRPr="006734A4">
        <w:rPr>
          <w:i/>
        </w:rPr>
        <w:t>Sau khi thực hiện thành công</w:t>
      </w:r>
      <w:r w:rsidRPr="000A6D92">
        <w:rPr>
          <w:i/>
        </w:rPr>
        <w:t xml:space="preserve"> hoặc thất bại</w:t>
      </w:r>
      <w:r w:rsidRPr="006734A4">
        <w:rPr>
          <w:i/>
        </w:rPr>
        <w:t xml:space="preserve"> thì hệ thống sẽ thông báo lại cho người quản lý</w:t>
      </w:r>
      <w:r w:rsidRPr="000A6D92">
        <w:rPr>
          <w:i/>
        </w:rPr>
        <w:t xml:space="preserve"> với nội dung trong các trường hợp tương </w:t>
      </w:r>
      <w:r w:rsidRPr="00827455">
        <w:rPr>
          <w:i/>
        </w:rPr>
        <w:t>ứng</w:t>
      </w:r>
      <w:r w:rsidRPr="00637294">
        <w:rPr>
          <w:i/>
        </w:rPr>
        <w:t>.</w:t>
      </w:r>
    </w:p>
    <w:p w14:paraId="7946E99C" w14:textId="77777777" w:rsidR="00F745B7" w:rsidRDefault="00F745B7" w:rsidP="00F745B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14:paraId="307CF8EA" w14:textId="77777777" w:rsidR="00F745B7" w:rsidRDefault="00F745B7" w:rsidP="00F745B7">
      <w:pPr>
        <w:pStyle w:val="BodyText"/>
        <w:jc w:val="both"/>
        <w:rPr>
          <w:i/>
          <w:color w:val="0000FF"/>
          <w:lang w:val="en-US"/>
        </w:rPr>
      </w:pPr>
      <w:r w:rsidRPr="00FA6354">
        <w:rPr>
          <w:i/>
          <w:color w:val="0000FF"/>
        </w:rPr>
        <w:t xml:space="preserve">Mô tả những tình huống </w:t>
      </w:r>
      <w:r>
        <w:rPr>
          <w:i/>
          <w:color w:val="0000FF"/>
          <w:lang w:val="en-US"/>
        </w:rPr>
        <w:t xml:space="preserve">xuất hiện </w:t>
      </w:r>
      <w:r w:rsidRPr="00FA6354">
        <w:rPr>
          <w:i/>
          <w:color w:val="0000FF"/>
        </w:rPr>
        <w:t xml:space="preserve">các Use-case khác </w:t>
      </w:r>
      <w:r>
        <w:rPr>
          <w:i/>
          <w:color w:val="0000FF"/>
          <w:lang w:val="en-US"/>
        </w:rPr>
        <w:t>có quan hệ &lt;&lt;</w:t>
      </w:r>
      <w:r w:rsidRPr="00FA6354">
        <w:rPr>
          <w:i/>
          <w:color w:val="0000FF"/>
        </w:rPr>
        <w:t>extend</w:t>
      </w:r>
      <w:r>
        <w:rPr>
          <w:i/>
          <w:color w:val="0000FF"/>
          <w:lang w:val="en-US"/>
        </w:rPr>
        <w:t>&gt;&gt; với Use-case đang xét.</w:t>
      </w:r>
    </w:p>
    <w:p w14:paraId="4565EA92" w14:textId="50B1E683" w:rsidR="00F745B7" w:rsidRPr="00637294" w:rsidRDefault="00F745B7" w:rsidP="00F745B7">
      <w:pPr>
        <w:pStyle w:val="BodyText"/>
        <w:numPr>
          <w:ilvl w:val="0"/>
          <w:numId w:val="35"/>
        </w:numPr>
        <w:jc w:val="both"/>
        <w:rPr>
          <w:i/>
          <w:lang w:val="en-US"/>
        </w:rPr>
      </w:pPr>
      <w:r w:rsidRPr="00637294">
        <w:rPr>
          <w:i/>
          <w:lang w:val="en-US"/>
        </w:rPr>
        <w:t xml:space="preserve">Khi chỉnh sửa </w:t>
      </w:r>
      <w:r w:rsidR="00A567DF">
        <w:rPr>
          <w:i/>
          <w:lang w:val="en-US"/>
        </w:rPr>
        <w:t>bảng điểm</w:t>
      </w:r>
      <w:r w:rsidRPr="00637294">
        <w:rPr>
          <w:i/>
          <w:lang w:val="en-US"/>
        </w:rPr>
        <w:t xml:space="preserve"> có thể </w:t>
      </w:r>
      <w:r w:rsidR="00A567DF">
        <w:rPr>
          <w:i/>
          <w:lang w:val="en-US"/>
        </w:rPr>
        <w:t>tra cứu bảng điểm.</w:t>
      </w:r>
    </w:p>
    <w:p w14:paraId="71E4BA67" w14:textId="2734D77F" w:rsidR="00F745B7" w:rsidRPr="00637294" w:rsidRDefault="00F745B7" w:rsidP="00F745B7">
      <w:pPr>
        <w:pStyle w:val="BodyText"/>
        <w:numPr>
          <w:ilvl w:val="0"/>
          <w:numId w:val="35"/>
        </w:numPr>
        <w:jc w:val="both"/>
        <w:rPr>
          <w:i/>
          <w:lang w:val="en-US"/>
        </w:rPr>
      </w:pPr>
      <w:r w:rsidRPr="00637294">
        <w:rPr>
          <w:i/>
          <w:lang w:val="en-US"/>
        </w:rPr>
        <w:t xml:space="preserve">Khi xóa </w:t>
      </w:r>
      <w:r w:rsidR="00A567DF">
        <w:rPr>
          <w:i/>
          <w:lang w:val="en-US"/>
        </w:rPr>
        <w:t>bảng điểm</w:t>
      </w:r>
      <w:r w:rsidRPr="00637294">
        <w:rPr>
          <w:i/>
          <w:lang w:val="en-US"/>
        </w:rPr>
        <w:t xml:space="preserve"> có thể </w:t>
      </w:r>
      <w:r w:rsidR="00A567DF">
        <w:rPr>
          <w:i/>
          <w:lang w:val="en-US"/>
        </w:rPr>
        <w:t>tra cứu bảng điểm.</w:t>
      </w:r>
    </w:p>
    <w:p w14:paraId="1F9727B2" w14:textId="65592064" w:rsidR="00A567DF" w:rsidRPr="0037628A" w:rsidRDefault="00A567DF" w:rsidP="00A567DF">
      <w:pPr>
        <w:pStyle w:val="Heading2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Lập báo cáo</w:t>
      </w:r>
      <w:r w:rsidRPr="0037628A">
        <w:rPr>
          <w:color w:val="0000FF"/>
          <w:lang w:val="en-US"/>
        </w:rPr>
        <w:t>”</w:t>
      </w:r>
    </w:p>
    <w:p w14:paraId="04DAA5BE" w14:textId="77777777" w:rsidR="00A567DF" w:rsidRDefault="00A567DF" w:rsidP="00A567DF">
      <w:pPr>
        <w:pStyle w:val="Heading3"/>
        <w:spacing w:line="360" w:lineRule="auto"/>
        <w:jc w:val="both"/>
      </w:pPr>
      <w:r>
        <w:t>Tóm tắt</w:t>
      </w:r>
    </w:p>
    <w:p w14:paraId="531527D7" w14:textId="77777777" w:rsidR="00A567DF" w:rsidRDefault="00A567DF" w:rsidP="00A567DF">
      <w:pPr>
        <w:pStyle w:val="BodyText"/>
        <w:jc w:val="both"/>
        <w:rPr>
          <w:i/>
          <w:snapToGrid w:val="0"/>
          <w:color w:val="0000FF"/>
        </w:rPr>
      </w:pPr>
      <w:r w:rsidRPr="0037628A">
        <w:rPr>
          <w:i/>
          <w:snapToGrid w:val="0"/>
          <w:color w:val="0000FF"/>
        </w:rPr>
        <w:t>Tóm tắt ngắn gọn về Use-case (ai sử dụng use-case, dùng use-case để thực hiện chức năng gì, ý nghĩa của use-case…)</w:t>
      </w:r>
    </w:p>
    <w:p w14:paraId="6DA63753" w14:textId="2E902D01" w:rsidR="00A567DF" w:rsidRPr="00685832" w:rsidRDefault="00A567DF" w:rsidP="00A567DF">
      <w:pPr>
        <w:pStyle w:val="BodyText"/>
        <w:jc w:val="both"/>
        <w:rPr>
          <w:i/>
        </w:rPr>
      </w:pPr>
      <w:r w:rsidRPr="009201B6">
        <w:rPr>
          <w:i/>
          <w:snapToGrid w:val="0"/>
        </w:rPr>
        <w:t xml:space="preserve">Hệ thống cho phép người quản lý </w:t>
      </w:r>
      <w:r w:rsidR="006C6FD1" w:rsidRPr="00685832">
        <w:rPr>
          <w:i/>
          <w:snapToGrid w:val="0"/>
        </w:rPr>
        <w:t>xuất báo cáo theo môn hoặc theo học kì</w:t>
      </w:r>
      <w:r w:rsidR="002E5D0D" w:rsidRPr="00685832">
        <w:rPr>
          <w:i/>
          <w:snapToGrid w:val="0"/>
        </w:rPr>
        <w:t>. Các thông tin của báo cáo học kì bao gồm: học kỳ, tên lớp, sĩ số, số lượng đạt, tỷ lệ. Các thông tin của báo cáo môn học bao gồm: học kỳ, môn học, tên lớp, sĩ số, số lượng đạt, tỷ lệ.</w:t>
      </w:r>
    </w:p>
    <w:p w14:paraId="1CA54B4A" w14:textId="77777777" w:rsidR="00A567DF" w:rsidRDefault="00A567DF" w:rsidP="00A567DF">
      <w:pPr>
        <w:pStyle w:val="Heading3"/>
        <w:spacing w:line="360" w:lineRule="auto"/>
        <w:jc w:val="both"/>
      </w:pPr>
      <w:r>
        <w:t>Dòng sự kiện</w:t>
      </w:r>
    </w:p>
    <w:p w14:paraId="0C460B29" w14:textId="77777777" w:rsidR="00A567DF" w:rsidRDefault="00A567DF" w:rsidP="00A567DF">
      <w:pPr>
        <w:pStyle w:val="Heading4"/>
        <w:spacing w:line="360" w:lineRule="auto"/>
        <w:jc w:val="both"/>
      </w:pPr>
      <w:r>
        <w:t>Dòng sự kiện chính</w:t>
      </w:r>
    </w:p>
    <w:p w14:paraId="7626DCFD" w14:textId="77777777" w:rsidR="00A567DF" w:rsidRPr="00FE5A30" w:rsidRDefault="00A567DF" w:rsidP="00A567DF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Trình bày dòng sự kiện chính của Use-case, từ khi Use-case bắt đầu thực hiện đến khi chấm dứt dòng sự kiện chính</w:t>
      </w:r>
    </w:p>
    <w:p w14:paraId="4BF8BF7C" w14:textId="77777777" w:rsidR="00A567DF" w:rsidRDefault="00A567DF" w:rsidP="00A567DF">
      <w:pPr>
        <w:pStyle w:val="BodyText"/>
        <w:jc w:val="both"/>
        <w:rPr>
          <w:i/>
          <w:color w:val="0000FF"/>
        </w:rPr>
      </w:pPr>
      <w:r w:rsidRPr="00FE5A30">
        <w:rPr>
          <w:i/>
          <w:color w:val="0000FF"/>
        </w:rPr>
        <w:t xml:space="preserve">Nên đánh số thứ tự các bước trong dòng sự kiện chính </w:t>
      </w:r>
    </w:p>
    <w:p w14:paraId="20D6CF57" w14:textId="5532B6F8" w:rsidR="00A567DF" w:rsidRPr="00F356B1" w:rsidRDefault="002E5D0D" w:rsidP="00A567DF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Xuất báo cáo học kì</w:t>
      </w:r>
    </w:p>
    <w:p w14:paraId="6BDD0788" w14:textId="2968A9A9" w:rsidR="00A567DF" w:rsidRPr="00F356B1" w:rsidRDefault="00A567DF" w:rsidP="00A567DF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Người quản lý nhập </w:t>
      </w:r>
      <w:r w:rsidR="002E5D0D">
        <w:rPr>
          <w:i/>
          <w:lang w:val="en-US"/>
        </w:rPr>
        <w:t>học kì cần xuất báo cáo</w:t>
      </w:r>
      <w:r w:rsidRPr="00F356B1">
        <w:rPr>
          <w:i/>
          <w:lang w:val="en-US"/>
        </w:rPr>
        <w:t>.</w:t>
      </w:r>
    </w:p>
    <w:p w14:paraId="599FFDF3" w14:textId="7E2572A9" w:rsidR="00A567DF" w:rsidRPr="002E5D0D" w:rsidRDefault="00A567DF" w:rsidP="00F33B3A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2E5D0D">
        <w:rPr>
          <w:i/>
          <w:lang w:val="en-US"/>
        </w:rPr>
        <w:t xml:space="preserve">Hệ thống </w:t>
      </w:r>
      <w:r w:rsidR="002E5D0D" w:rsidRPr="002E5D0D">
        <w:rPr>
          <w:i/>
          <w:lang w:val="en-US"/>
        </w:rPr>
        <w:t>xuất ra báo cáo học kì</w:t>
      </w:r>
      <w:r w:rsidRPr="002E5D0D">
        <w:rPr>
          <w:i/>
          <w:lang w:val="en-US"/>
        </w:rPr>
        <w:t>.</w:t>
      </w:r>
    </w:p>
    <w:p w14:paraId="69DE32E2" w14:textId="77777777" w:rsidR="00A567DF" w:rsidRDefault="00A567DF" w:rsidP="00A567DF">
      <w:pPr>
        <w:pStyle w:val="Heading4"/>
        <w:spacing w:line="360" w:lineRule="auto"/>
        <w:jc w:val="both"/>
        <w:rPr>
          <w:lang w:val="en-US"/>
        </w:rPr>
      </w:pPr>
      <w:r>
        <w:lastRenderedPageBreak/>
        <w:t>Các dòng sự kiện khác</w:t>
      </w:r>
    </w:p>
    <w:p w14:paraId="0C52FF9E" w14:textId="77777777" w:rsidR="00A567DF" w:rsidRDefault="00A567DF" w:rsidP="00A567DF">
      <w:pPr>
        <w:ind w:firstLine="720"/>
        <w:rPr>
          <w:i/>
          <w:color w:val="0000FF"/>
          <w:lang w:val="en-US"/>
        </w:rPr>
      </w:pPr>
      <w:r w:rsidRPr="0037628A">
        <w:rPr>
          <w:i/>
          <w:color w:val="0000FF"/>
          <w:lang w:val="en-US"/>
        </w:rPr>
        <w:t>Trình bày các dòng sự kiện khác. Nếu không có dòng sự kiện khác, ghi “Không có”</w:t>
      </w:r>
    </w:p>
    <w:p w14:paraId="68B92575" w14:textId="77777777" w:rsidR="002E5D0D" w:rsidRPr="00F356B1" w:rsidRDefault="002E5D0D" w:rsidP="002E5D0D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Xuất báo cáo môn học</w:t>
      </w:r>
    </w:p>
    <w:p w14:paraId="21DED60B" w14:textId="77777777" w:rsidR="002E5D0D" w:rsidRDefault="002E5D0D" w:rsidP="002E5D0D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Người quản lý nhập </w:t>
      </w:r>
      <w:r>
        <w:rPr>
          <w:i/>
          <w:lang w:val="en-US"/>
        </w:rPr>
        <w:t>học kì cần xuất báo cáo</w:t>
      </w:r>
      <w:r w:rsidRPr="00F356B1">
        <w:rPr>
          <w:i/>
          <w:lang w:val="en-US"/>
        </w:rPr>
        <w:t>.</w:t>
      </w:r>
    </w:p>
    <w:p w14:paraId="078F646A" w14:textId="6A794CF4" w:rsidR="002E5D0D" w:rsidRPr="00F356B1" w:rsidRDefault="002E5D0D" w:rsidP="002E5D0D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Người quản lý nhập môn học cần báo cáo</w:t>
      </w:r>
    </w:p>
    <w:p w14:paraId="7CC623FB" w14:textId="31963C37" w:rsidR="002E5D0D" w:rsidRPr="002E5D0D" w:rsidRDefault="002E5D0D" w:rsidP="002E5D0D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2E5D0D">
        <w:rPr>
          <w:i/>
          <w:lang w:val="en-US"/>
        </w:rPr>
        <w:t xml:space="preserve">Hệ thống xuất ra báo cáo </w:t>
      </w:r>
      <w:r>
        <w:rPr>
          <w:i/>
          <w:lang w:val="en-US"/>
        </w:rPr>
        <w:t>môn học thuộc học kì đó</w:t>
      </w:r>
      <w:r w:rsidRPr="002E5D0D">
        <w:rPr>
          <w:i/>
          <w:lang w:val="en-US"/>
        </w:rPr>
        <w:t>.</w:t>
      </w:r>
    </w:p>
    <w:p w14:paraId="1071ACCD" w14:textId="77777777" w:rsidR="00A567DF" w:rsidRDefault="00A567DF" w:rsidP="00A567DF">
      <w:pPr>
        <w:pStyle w:val="Heading3"/>
        <w:spacing w:line="360" w:lineRule="auto"/>
        <w:jc w:val="both"/>
      </w:pPr>
      <w:r>
        <w:t>Các yêu cầu đặc biệt</w:t>
      </w:r>
    </w:p>
    <w:p w14:paraId="73FEFD9A" w14:textId="77777777" w:rsidR="00A567DF" w:rsidRDefault="00A567DF" w:rsidP="00A567DF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Ghi nhận các yêu cầu đặc biệt khi thực hiện Use-case. Nếu không có yêu cầu đặc biệt nào, ghi “Không có”</w:t>
      </w:r>
      <w:r w:rsidRPr="00235612">
        <w:rPr>
          <w:i/>
          <w:color w:val="0000FF"/>
        </w:rPr>
        <w:t>.</w:t>
      </w:r>
    </w:p>
    <w:p w14:paraId="1853E194" w14:textId="7C02B362" w:rsidR="00A567DF" w:rsidRPr="00685832" w:rsidRDefault="002E5D0D" w:rsidP="002E5D0D">
      <w:pPr>
        <w:pStyle w:val="BodyText"/>
        <w:numPr>
          <w:ilvl w:val="0"/>
          <w:numId w:val="35"/>
        </w:numPr>
        <w:jc w:val="both"/>
        <w:rPr>
          <w:i/>
        </w:rPr>
      </w:pPr>
      <w:r w:rsidRPr="00685832">
        <w:rPr>
          <w:i/>
        </w:rPr>
        <w:t>Đối với báo cáo môn học: Học sinh đạt môn nếu có điểm trung bình &gt;=5</w:t>
      </w:r>
    </w:p>
    <w:p w14:paraId="65019C24" w14:textId="68A52AE8" w:rsidR="00A567DF" w:rsidRPr="00685832" w:rsidRDefault="002E5D0D" w:rsidP="002E5D0D">
      <w:pPr>
        <w:pStyle w:val="BodyText"/>
        <w:numPr>
          <w:ilvl w:val="0"/>
          <w:numId w:val="35"/>
        </w:numPr>
        <w:jc w:val="both"/>
        <w:rPr>
          <w:i/>
        </w:rPr>
      </w:pPr>
      <w:r w:rsidRPr="00685832">
        <w:rPr>
          <w:i/>
        </w:rPr>
        <w:t>Đối với báo cáo học kì: Học sinh đạt môn nếu đạt tất cả các môn.</w:t>
      </w:r>
    </w:p>
    <w:p w14:paraId="09D005D2" w14:textId="77777777" w:rsidR="00A567DF" w:rsidRDefault="00A567DF" w:rsidP="00A567DF">
      <w:pPr>
        <w:pStyle w:val="Heading3"/>
        <w:spacing w:line="360" w:lineRule="auto"/>
        <w:jc w:val="both"/>
      </w:pPr>
      <w:r w:rsidRPr="0037628A">
        <w:t>Trạng thái hệ thống khi bắt đầu thực hiện Use-case</w:t>
      </w:r>
    </w:p>
    <w:p w14:paraId="0C7BFC9E" w14:textId="77777777" w:rsidR="00A567DF" w:rsidRDefault="00A567DF" w:rsidP="00A567DF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 xml:space="preserve">Mô tả rõ điều kiện trước khi bắt đầu thực hiện Use-case (ví dụ có đòi hỏi người sử dụng phải đăng nhập </w:t>
      </w:r>
      <w:r>
        <w:rPr>
          <w:i/>
          <w:color w:val="0000FF"/>
        </w:rPr>
        <w:t xml:space="preserve">thành công trước </w:t>
      </w:r>
      <w:r w:rsidRPr="0037628A">
        <w:rPr>
          <w:i/>
          <w:color w:val="0000FF"/>
        </w:rPr>
        <w:t>đó hay không…)</w:t>
      </w:r>
    </w:p>
    <w:p w14:paraId="0B96FD23" w14:textId="275D25BD" w:rsidR="00A567DF" w:rsidRPr="00685832" w:rsidRDefault="002E5D0D" w:rsidP="00A567DF">
      <w:pPr>
        <w:pStyle w:val="BodyText"/>
        <w:jc w:val="both"/>
        <w:rPr>
          <w:i/>
        </w:rPr>
      </w:pPr>
      <w:r w:rsidRPr="00685832">
        <w:rPr>
          <w:i/>
        </w:rPr>
        <w:t>Người quản lí đã nhập bảng điểm của học kỳ và môn học cần xuất báo cáo</w:t>
      </w:r>
    </w:p>
    <w:p w14:paraId="3A79E2FC" w14:textId="77777777" w:rsidR="00A567DF" w:rsidRDefault="00A567DF" w:rsidP="00A567DF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14:paraId="7105AB05" w14:textId="77777777" w:rsidR="00A567DF" w:rsidRDefault="00A567DF" w:rsidP="00A567DF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Mô tả rõ tình trạng hệ thống sau khi thực hiện Use-case (bao gồm cả trường hợp Use-case thực hiện thành công, hoặc thất bại).</w:t>
      </w:r>
    </w:p>
    <w:p w14:paraId="017ED7FB" w14:textId="77777777" w:rsidR="00A567DF" w:rsidRPr="006734A4" w:rsidRDefault="00A567DF" w:rsidP="00A567DF">
      <w:pPr>
        <w:pStyle w:val="BodyText"/>
        <w:jc w:val="both"/>
        <w:rPr>
          <w:i/>
        </w:rPr>
      </w:pPr>
      <w:r w:rsidRPr="006734A4">
        <w:rPr>
          <w:i/>
        </w:rPr>
        <w:t>Sau khi thực hiện thành công</w:t>
      </w:r>
      <w:r w:rsidRPr="000A6D92">
        <w:rPr>
          <w:i/>
        </w:rPr>
        <w:t xml:space="preserve"> hoặc thất bại</w:t>
      </w:r>
      <w:r w:rsidRPr="006734A4">
        <w:rPr>
          <w:i/>
        </w:rPr>
        <w:t xml:space="preserve"> thì hệ thống sẽ thông báo lại cho người quản lý</w:t>
      </w:r>
      <w:r w:rsidRPr="000A6D92">
        <w:rPr>
          <w:i/>
        </w:rPr>
        <w:t xml:space="preserve"> với nội dung trong các trường hợp tương </w:t>
      </w:r>
      <w:r w:rsidRPr="00827455">
        <w:rPr>
          <w:i/>
        </w:rPr>
        <w:t>ứng</w:t>
      </w:r>
      <w:r w:rsidRPr="00637294">
        <w:rPr>
          <w:i/>
        </w:rPr>
        <w:t>.</w:t>
      </w:r>
    </w:p>
    <w:p w14:paraId="7A3060B7" w14:textId="77777777" w:rsidR="00A567DF" w:rsidRDefault="00A567DF" w:rsidP="00A567DF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14:paraId="55BB4C61" w14:textId="3B7D970E" w:rsidR="00A567DF" w:rsidRDefault="00A567DF" w:rsidP="002E5D0D">
      <w:pPr>
        <w:pStyle w:val="BodyText"/>
        <w:jc w:val="both"/>
        <w:rPr>
          <w:i/>
          <w:lang w:val="en-US"/>
        </w:rPr>
      </w:pPr>
      <w:r w:rsidRPr="00FA6354">
        <w:rPr>
          <w:i/>
          <w:color w:val="0000FF"/>
        </w:rPr>
        <w:t xml:space="preserve">Mô tả những tình huống </w:t>
      </w:r>
      <w:r>
        <w:rPr>
          <w:i/>
          <w:color w:val="0000FF"/>
          <w:lang w:val="en-US"/>
        </w:rPr>
        <w:t xml:space="preserve">xuất hiện </w:t>
      </w:r>
      <w:r w:rsidRPr="00FA6354">
        <w:rPr>
          <w:i/>
          <w:color w:val="0000FF"/>
        </w:rPr>
        <w:t xml:space="preserve">các Use-case khác </w:t>
      </w:r>
      <w:r>
        <w:rPr>
          <w:i/>
          <w:color w:val="0000FF"/>
          <w:lang w:val="en-US"/>
        </w:rPr>
        <w:t>có quan hệ &lt;&lt;</w:t>
      </w:r>
      <w:r w:rsidRPr="00FA6354">
        <w:rPr>
          <w:i/>
          <w:color w:val="0000FF"/>
        </w:rPr>
        <w:t>extend</w:t>
      </w:r>
      <w:r>
        <w:rPr>
          <w:i/>
          <w:color w:val="0000FF"/>
          <w:lang w:val="en-US"/>
        </w:rPr>
        <w:t>&gt;&gt; với Use-case đang xét.</w:t>
      </w:r>
    </w:p>
    <w:p w14:paraId="38A95961" w14:textId="338D562E" w:rsidR="002E5D0D" w:rsidRDefault="002E5D0D" w:rsidP="002E5D0D">
      <w:pPr>
        <w:pStyle w:val="BodyText"/>
        <w:jc w:val="both"/>
        <w:rPr>
          <w:i/>
          <w:lang w:val="en-US"/>
        </w:rPr>
      </w:pPr>
      <w:r>
        <w:rPr>
          <w:i/>
          <w:lang w:val="en-US"/>
        </w:rPr>
        <w:t>Không có</w:t>
      </w:r>
    </w:p>
    <w:p w14:paraId="12551268" w14:textId="7A9DE65F" w:rsidR="002E5D0D" w:rsidRPr="0037628A" w:rsidRDefault="002E5D0D" w:rsidP="002E5D0D">
      <w:pPr>
        <w:pStyle w:val="Heading2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 w:rsidR="001A3C02">
        <w:rPr>
          <w:color w:val="0000FF"/>
          <w:lang w:val="en-US"/>
        </w:rPr>
        <w:t>Thay đổi quy định</w:t>
      </w:r>
      <w:r w:rsidRPr="0037628A">
        <w:rPr>
          <w:color w:val="0000FF"/>
          <w:lang w:val="en-US"/>
        </w:rPr>
        <w:t>”</w:t>
      </w:r>
    </w:p>
    <w:p w14:paraId="64AFD56E" w14:textId="77777777" w:rsidR="002E5D0D" w:rsidRDefault="002E5D0D" w:rsidP="002E5D0D">
      <w:pPr>
        <w:pStyle w:val="Heading3"/>
        <w:spacing w:line="360" w:lineRule="auto"/>
        <w:jc w:val="both"/>
      </w:pPr>
      <w:r>
        <w:t>Tóm tắt</w:t>
      </w:r>
    </w:p>
    <w:p w14:paraId="489BB8E6" w14:textId="77777777" w:rsidR="002E5D0D" w:rsidRDefault="002E5D0D" w:rsidP="002E5D0D">
      <w:pPr>
        <w:pStyle w:val="BodyText"/>
        <w:jc w:val="both"/>
        <w:rPr>
          <w:i/>
          <w:snapToGrid w:val="0"/>
          <w:color w:val="0000FF"/>
        </w:rPr>
      </w:pPr>
      <w:r w:rsidRPr="0037628A">
        <w:rPr>
          <w:i/>
          <w:snapToGrid w:val="0"/>
          <w:color w:val="0000FF"/>
        </w:rPr>
        <w:t>Tóm tắt ngắn gọn về Use-case (ai sử dụng use-case, dùng use-case để thực hiện chức năng gì, ý nghĩa của use-case…)</w:t>
      </w:r>
    </w:p>
    <w:p w14:paraId="19112487" w14:textId="167F2DAF" w:rsidR="002E5D0D" w:rsidRPr="00685832" w:rsidRDefault="002E5D0D" w:rsidP="002E5D0D">
      <w:pPr>
        <w:pStyle w:val="BodyText"/>
        <w:jc w:val="both"/>
        <w:rPr>
          <w:i/>
        </w:rPr>
      </w:pPr>
      <w:r w:rsidRPr="009201B6">
        <w:rPr>
          <w:i/>
          <w:snapToGrid w:val="0"/>
        </w:rPr>
        <w:t xml:space="preserve">Hệ thống cho phép người quản lý </w:t>
      </w:r>
      <w:r w:rsidR="001A3C02" w:rsidRPr="00685832">
        <w:rPr>
          <w:i/>
          <w:snapToGrid w:val="0"/>
        </w:rPr>
        <w:t>thay đổi các phần được đề cập trong quy định 6</w:t>
      </w:r>
      <w:r w:rsidRPr="00685832">
        <w:rPr>
          <w:i/>
          <w:snapToGrid w:val="0"/>
        </w:rPr>
        <w:t>.</w:t>
      </w:r>
    </w:p>
    <w:p w14:paraId="41B301C5" w14:textId="77777777" w:rsidR="002E5D0D" w:rsidRDefault="002E5D0D" w:rsidP="002E5D0D">
      <w:pPr>
        <w:pStyle w:val="Heading3"/>
        <w:spacing w:line="360" w:lineRule="auto"/>
        <w:jc w:val="both"/>
      </w:pPr>
      <w:r>
        <w:t>Dòng sự kiện</w:t>
      </w:r>
    </w:p>
    <w:p w14:paraId="0B57BB49" w14:textId="77777777" w:rsidR="002E5D0D" w:rsidRDefault="002E5D0D" w:rsidP="002E5D0D">
      <w:pPr>
        <w:pStyle w:val="Heading4"/>
        <w:spacing w:line="360" w:lineRule="auto"/>
        <w:jc w:val="both"/>
      </w:pPr>
      <w:r>
        <w:t>Dòng sự kiện chính</w:t>
      </w:r>
    </w:p>
    <w:p w14:paraId="3FB89565" w14:textId="77777777" w:rsidR="002E5D0D" w:rsidRPr="00FE5A30" w:rsidRDefault="002E5D0D" w:rsidP="002E5D0D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Trình bày dòng sự kiện chính của Use-case, từ khi Use-case bắt đầu thực hiện đến khi chấm dứt dòng sự kiện chính</w:t>
      </w:r>
    </w:p>
    <w:p w14:paraId="27480E2C" w14:textId="77777777" w:rsidR="002E5D0D" w:rsidRDefault="002E5D0D" w:rsidP="002E5D0D">
      <w:pPr>
        <w:pStyle w:val="BodyText"/>
        <w:jc w:val="both"/>
        <w:rPr>
          <w:i/>
          <w:color w:val="0000FF"/>
        </w:rPr>
      </w:pPr>
      <w:r w:rsidRPr="00FE5A30">
        <w:rPr>
          <w:i/>
          <w:color w:val="0000FF"/>
        </w:rPr>
        <w:t xml:space="preserve">Nên đánh số thứ tự các bước trong dòng sự kiện chính </w:t>
      </w:r>
    </w:p>
    <w:p w14:paraId="12547698" w14:textId="5C8293F2" w:rsidR="002E5D0D" w:rsidRPr="00F356B1" w:rsidRDefault="001A3C02" w:rsidP="002E5D0D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Thay đổi quy định</w:t>
      </w:r>
    </w:p>
    <w:p w14:paraId="4D565912" w14:textId="18E062CA" w:rsidR="002E5D0D" w:rsidRDefault="002E5D0D" w:rsidP="002E5D0D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Người quản lý </w:t>
      </w:r>
      <w:r w:rsidR="001A3C02">
        <w:rPr>
          <w:i/>
          <w:lang w:val="en-US"/>
        </w:rPr>
        <w:t>chọn quy định cần thay đổi</w:t>
      </w:r>
    </w:p>
    <w:p w14:paraId="291B13DB" w14:textId="14BD696C" w:rsidR="001A3C02" w:rsidRPr="00F356B1" w:rsidRDefault="001A3C02" w:rsidP="002E5D0D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lastRenderedPageBreak/>
        <w:t>Người quản lý nhập thông tin thay đổi</w:t>
      </w:r>
    </w:p>
    <w:p w14:paraId="04A3D5B1" w14:textId="5393E76D" w:rsidR="002E5D0D" w:rsidRPr="002E5D0D" w:rsidRDefault="002E5D0D" w:rsidP="002E5D0D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2E5D0D">
        <w:rPr>
          <w:i/>
          <w:lang w:val="en-US"/>
        </w:rPr>
        <w:t xml:space="preserve">Hệ thống </w:t>
      </w:r>
      <w:r w:rsidR="001A3C02">
        <w:rPr>
          <w:i/>
          <w:lang w:val="en-US"/>
        </w:rPr>
        <w:t>cập nhật các quy định mới</w:t>
      </w:r>
    </w:p>
    <w:p w14:paraId="1C49AC16" w14:textId="77777777" w:rsidR="002E5D0D" w:rsidRDefault="002E5D0D" w:rsidP="002E5D0D">
      <w:pPr>
        <w:pStyle w:val="Heading4"/>
        <w:spacing w:line="360" w:lineRule="auto"/>
        <w:jc w:val="both"/>
        <w:rPr>
          <w:lang w:val="en-US"/>
        </w:rPr>
      </w:pPr>
      <w:r>
        <w:t>Các dòng sự kiện khác</w:t>
      </w:r>
    </w:p>
    <w:p w14:paraId="515B9817" w14:textId="77777777" w:rsidR="002E5D0D" w:rsidRDefault="002E5D0D" w:rsidP="002E5D0D">
      <w:pPr>
        <w:ind w:firstLine="720"/>
        <w:rPr>
          <w:i/>
          <w:color w:val="0000FF"/>
          <w:lang w:val="en-US"/>
        </w:rPr>
      </w:pPr>
      <w:r w:rsidRPr="0037628A">
        <w:rPr>
          <w:i/>
          <w:color w:val="0000FF"/>
          <w:lang w:val="en-US"/>
        </w:rPr>
        <w:t>Trình bày các dòng sự kiện khác. Nếu không có dòng sự kiện khác, ghi “Không có”</w:t>
      </w:r>
    </w:p>
    <w:p w14:paraId="29B2C2A0" w14:textId="27BBAAE6" w:rsidR="002E5D0D" w:rsidRPr="002E5D0D" w:rsidRDefault="001A3C02" w:rsidP="001A3C02">
      <w:pPr>
        <w:pStyle w:val="BodyText"/>
        <w:jc w:val="both"/>
        <w:rPr>
          <w:i/>
          <w:lang w:val="en-US"/>
        </w:rPr>
      </w:pPr>
      <w:r>
        <w:rPr>
          <w:i/>
          <w:lang w:val="en-US"/>
        </w:rPr>
        <w:t>Không có</w:t>
      </w:r>
    </w:p>
    <w:p w14:paraId="49E1395C" w14:textId="77777777" w:rsidR="002E5D0D" w:rsidRDefault="002E5D0D" w:rsidP="002E5D0D">
      <w:pPr>
        <w:pStyle w:val="Heading3"/>
        <w:spacing w:line="360" w:lineRule="auto"/>
        <w:jc w:val="both"/>
      </w:pPr>
      <w:r>
        <w:t>Các yêu cầu đặc biệt</w:t>
      </w:r>
    </w:p>
    <w:p w14:paraId="606251F7" w14:textId="77777777" w:rsidR="002E5D0D" w:rsidRDefault="002E5D0D" w:rsidP="002E5D0D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Ghi nhận các yêu cầu đặc biệt khi thực hiện Use-case. Nếu không có yêu cầu đặc biệt nào, ghi “Không có”</w:t>
      </w:r>
      <w:r w:rsidRPr="00235612">
        <w:rPr>
          <w:i/>
          <w:color w:val="0000FF"/>
        </w:rPr>
        <w:t>.</w:t>
      </w:r>
    </w:p>
    <w:p w14:paraId="181791AB" w14:textId="0DD31040" w:rsidR="002E5D0D" w:rsidRPr="00685832" w:rsidRDefault="001A3C02" w:rsidP="002E5D0D">
      <w:pPr>
        <w:pStyle w:val="BodyText"/>
        <w:numPr>
          <w:ilvl w:val="0"/>
          <w:numId w:val="35"/>
        </w:numPr>
        <w:jc w:val="both"/>
        <w:rPr>
          <w:i/>
        </w:rPr>
      </w:pPr>
      <w:r w:rsidRPr="00685832">
        <w:rPr>
          <w:i/>
        </w:rPr>
        <w:t>Chỉ được cập nhật các quy định đề cập trong quy định 6:</w:t>
      </w:r>
    </w:p>
    <w:p w14:paraId="2C143FE4" w14:textId="77777777" w:rsidR="001A3C02" w:rsidRPr="00685832" w:rsidRDefault="001A3C02" w:rsidP="001A3C02">
      <w:pPr>
        <w:pStyle w:val="BodyText"/>
        <w:numPr>
          <w:ilvl w:val="1"/>
          <w:numId w:val="35"/>
        </w:numPr>
        <w:jc w:val="both"/>
        <w:rPr>
          <w:i/>
        </w:rPr>
      </w:pPr>
      <w:r w:rsidRPr="00685832">
        <w:rPr>
          <w:i/>
        </w:rPr>
        <w:t>QĐ1: Thay đổi tuổi tối thiểu, tối đa.</w:t>
      </w:r>
    </w:p>
    <w:p w14:paraId="00E00EFA" w14:textId="2DDC2298" w:rsidR="001A3C02" w:rsidRPr="00685832" w:rsidRDefault="001A3C02" w:rsidP="001A3C02">
      <w:pPr>
        <w:pStyle w:val="BodyText"/>
        <w:numPr>
          <w:ilvl w:val="1"/>
          <w:numId w:val="35"/>
        </w:numPr>
        <w:jc w:val="both"/>
        <w:rPr>
          <w:i/>
        </w:rPr>
      </w:pPr>
      <w:r w:rsidRPr="00685832">
        <w:rPr>
          <w:i/>
        </w:rPr>
        <w:t>QĐ2: Thay đổi sĩ số tối đa của các lớp. Thay đổi số lượng và tên các lớp trong trường.</w:t>
      </w:r>
    </w:p>
    <w:p w14:paraId="2EAB338F" w14:textId="2089933B" w:rsidR="001A3C02" w:rsidRPr="00685832" w:rsidRDefault="001A3C02" w:rsidP="001A3C02">
      <w:pPr>
        <w:pStyle w:val="BodyText"/>
        <w:numPr>
          <w:ilvl w:val="1"/>
          <w:numId w:val="35"/>
        </w:numPr>
        <w:jc w:val="both"/>
        <w:rPr>
          <w:i/>
        </w:rPr>
      </w:pPr>
      <w:r w:rsidRPr="00685832">
        <w:rPr>
          <w:i/>
        </w:rPr>
        <w:t>QĐ4: Thay đổi số lƣợng và tên các môn học.</w:t>
      </w:r>
    </w:p>
    <w:p w14:paraId="5F719B7B" w14:textId="73AD73E7" w:rsidR="001A3C02" w:rsidRPr="00685832" w:rsidRDefault="001A3C02" w:rsidP="001A3C02">
      <w:pPr>
        <w:pStyle w:val="BodyText"/>
        <w:numPr>
          <w:ilvl w:val="1"/>
          <w:numId w:val="35"/>
        </w:numPr>
        <w:jc w:val="both"/>
        <w:rPr>
          <w:i/>
        </w:rPr>
      </w:pPr>
      <w:r w:rsidRPr="00685832">
        <w:rPr>
          <w:i/>
        </w:rPr>
        <w:t>QĐ5: Thay đổi điểm chuẩn đánh giá đạt môn.</w:t>
      </w:r>
    </w:p>
    <w:p w14:paraId="5B3BFBE0" w14:textId="77777777" w:rsidR="002E5D0D" w:rsidRDefault="002E5D0D" w:rsidP="002E5D0D">
      <w:pPr>
        <w:pStyle w:val="Heading3"/>
        <w:spacing w:line="360" w:lineRule="auto"/>
        <w:jc w:val="both"/>
      </w:pPr>
      <w:r w:rsidRPr="0037628A">
        <w:t>Trạng thái hệ thống khi bắt đầu thực hiện Use-case</w:t>
      </w:r>
    </w:p>
    <w:p w14:paraId="273AA767" w14:textId="77777777" w:rsidR="002E5D0D" w:rsidRDefault="002E5D0D" w:rsidP="002E5D0D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 xml:space="preserve">Mô tả rõ điều kiện trước khi bắt đầu thực hiện Use-case (ví dụ có đòi hỏi người sử dụng phải đăng nhập </w:t>
      </w:r>
      <w:r>
        <w:rPr>
          <w:i/>
          <w:color w:val="0000FF"/>
        </w:rPr>
        <w:t xml:space="preserve">thành công trước </w:t>
      </w:r>
      <w:r w:rsidRPr="0037628A">
        <w:rPr>
          <w:i/>
          <w:color w:val="0000FF"/>
        </w:rPr>
        <w:t>đó hay không…)</w:t>
      </w:r>
    </w:p>
    <w:p w14:paraId="1034EAE5" w14:textId="6D3B67B1" w:rsidR="002E5D0D" w:rsidRPr="00B04551" w:rsidRDefault="001A3C02" w:rsidP="002E5D0D">
      <w:pPr>
        <w:pStyle w:val="BodyText"/>
        <w:jc w:val="both"/>
        <w:rPr>
          <w:i/>
          <w:lang w:val="en-US"/>
        </w:rPr>
      </w:pPr>
      <w:r>
        <w:rPr>
          <w:i/>
          <w:lang w:val="en-US"/>
        </w:rPr>
        <w:t>Không có</w:t>
      </w:r>
    </w:p>
    <w:p w14:paraId="592409D0" w14:textId="77777777" w:rsidR="002E5D0D" w:rsidRDefault="002E5D0D" w:rsidP="002E5D0D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14:paraId="56995A5C" w14:textId="77777777" w:rsidR="002E5D0D" w:rsidRDefault="002E5D0D" w:rsidP="002E5D0D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Mô tả rõ tình trạng hệ thống sau khi thực hiện Use-case (bao gồm cả trường hợp Use-case thực hiện thành công, hoặc thất bại).</w:t>
      </w:r>
    </w:p>
    <w:p w14:paraId="542C678B" w14:textId="0ECF66CC" w:rsidR="002E5D0D" w:rsidRPr="00685832" w:rsidRDefault="001A3C02" w:rsidP="002E5D0D">
      <w:pPr>
        <w:pStyle w:val="BodyText"/>
        <w:jc w:val="both"/>
        <w:rPr>
          <w:i/>
        </w:rPr>
      </w:pPr>
      <w:r w:rsidRPr="00685832">
        <w:rPr>
          <w:i/>
        </w:rPr>
        <w:t>Các quy định được cập nhật lại</w:t>
      </w:r>
    </w:p>
    <w:p w14:paraId="468D1D75" w14:textId="77777777" w:rsidR="002E5D0D" w:rsidRDefault="002E5D0D" w:rsidP="002E5D0D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14:paraId="2EAFE2CD" w14:textId="77777777" w:rsidR="002E5D0D" w:rsidRDefault="002E5D0D" w:rsidP="002E5D0D">
      <w:pPr>
        <w:pStyle w:val="BodyText"/>
        <w:jc w:val="both"/>
        <w:rPr>
          <w:i/>
          <w:lang w:val="en-US"/>
        </w:rPr>
      </w:pPr>
      <w:r w:rsidRPr="00FA6354">
        <w:rPr>
          <w:i/>
          <w:color w:val="0000FF"/>
        </w:rPr>
        <w:t xml:space="preserve">Mô tả những tình huống </w:t>
      </w:r>
      <w:r>
        <w:rPr>
          <w:i/>
          <w:color w:val="0000FF"/>
          <w:lang w:val="en-US"/>
        </w:rPr>
        <w:t xml:space="preserve">xuất hiện </w:t>
      </w:r>
      <w:r w:rsidRPr="00FA6354">
        <w:rPr>
          <w:i/>
          <w:color w:val="0000FF"/>
        </w:rPr>
        <w:t xml:space="preserve">các Use-case khác </w:t>
      </w:r>
      <w:r>
        <w:rPr>
          <w:i/>
          <w:color w:val="0000FF"/>
          <w:lang w:val="en-US"/>
        </w:rPr>
        <w:t>có quan hệ &lt;&lt;</w:t>
      </w:r>
      <w:r w:rsidRPr="00FA6354">
        <w:rPr>
          <w:i/>
          <w:color w:val="0000FF"/>
        </w:rPr>
        <w:t>extend</w:t>
      </w:r>
      <w:r>
        <w:rPr>
          <w:i/>
          <w:color w:val="0000FF"/>
          <w:lang w:val="en-US"/>
        </w:rPr>
        <w:t>&gt;&gt; với Use-case đang xét.</w:t>
      </w:r>
    </w:p>
    <w:p w14:paraId="5C1E52A3" w14:textId="53E5459B" w:rsidR="002E5D0D" w:rsidRPr="00637294" w:rsidRDefault="002E5D0D" w:rsidP="002E5D0D">
      <w:pPr>
        <w:pStyle w:val="BodyText"/>
        <w:jc w:val="both"/>
        <w:rPr>
          <w:i/>
          <w:lang w:val="en-US"/>
        </w:rPr>
      </w:pPr>
      <w:r>
        <w:rPr>
          <w:i/>
          <w:lang w:val="en-US"/>
        </w:rPr>
        <w:t>Không có</w:t>
      </w:r>
    </w:p>
    <w:p w14:paraId="3A6AA25C" w14:textId="77777777" w:rsidR="00F745B7" w:rsidRPr="00F745B7" w:rsidRDefault="00F745B7" w:rsidP="00F745B7">
      <w:pPr>
        <w:spacing w:line="360" w:lineRule="auto"/>
        <w:jc w:val="both"/>
        <w:rPr>
          <w:i/>
          <w:lang w:val="en-US"/>
        </w:rPr>
      </w:pPr>
    </w:p>
    <w:sectPr w:rsidR="00F745B7" w:rsidRPr="00F745B7" w:rsidSect="00301562">
      <w:headerReference w:type="default" r:id="rId10"/>
      <w:footerReference w:type="default" r:id="rId11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10CDE" w14:textId="77777777" w:rsidR="00630117" w:rsidRDefault="00630117">
      <w:r>
        <w:separator/>
      </w:r>
    </w:p>
  </w:endnote>
  <w:endnote w:type="continuationSeparator" w:id="0">
    <w:p w14:paraId="50563B55" w14:textId="77777777" w:rsidR="00630117" w:rsidRDefault="00630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4CDC9" w14:textId="77777777" w:rsidR="00FC77E2" w:rsidRDefault="00185356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7E077B83" wp14:editId="6EBD2E02">
          <wp:simplePos x="0" y="0"/>
          <wp:positionH relativeFrom="column">
            <wp:posOffset>-913729</wp:posOffset>
          </wp:positionH>
          <wp:positionV relativeFrom="paragraph">
            <wp:posOffset>-360644</wp:posOffset>
          </wp:positionV>
          <wp:extent cx="8323307" cy="992937"/>
          <wp:effectExtent l="0" t="0" r="0" b="0"/>
          <wp:wrapNone/>
          <wp:docPr id="933350932" name="Picture 93335093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4F14A842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6C71A8B5" w14:textId="77777777" w:rsidR="00E95D0C" w:rsidRPr="007A1DE8" w:rsidRDefault="00FC77E2" w:rsidP="00FC77E2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57728" behindDoc="1" locked="0" layoutInCell="1" allowOverlap="1" wp14:anchorId="567006B0" wp14:editId="10CEF5ED">
                <wp:simplePos x="0" y="0"/>
                <wp:positionH relativeFrom="column">
                  <wp:posOffset>-910961</wp:posOffset>
                </wp:positionH>
                <wp:positionV relativeFrom="paragraph">
                  <wp:posOffset>-93345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5F620989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185356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6687BD7F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E7467" w14:textId="77777777" w:rsidR="00630117" w:rsidRDefault="00630117">
      <w:r>
        <w:separator/>
      </w:r>
    </w:p>
  </w:footnote>
  <w:footnote w:type="continuationSeparator" w:id="0">
    <w:p w14:paraId="1060540A" w14:textId="77777777" w:rsidR="00630117" w:rsidRDefault="006301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7507D" w14:textId="77777777" w:rsidR="00FC77E2" w:rsidRDefault="00FC77E2" w:rsidP="00FC77E2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28B9A2D" wp14:editId="0DDC732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51135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51135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5D01D7" id="Freeform 1" o:spid="_x0000_s1026" style="position:absolute;margin-left:0;margin-top:0;width:93.15pt;height:815.05pt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51135;1183005,10351135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6704" behindDoc="0" locked="0" layoutInCell="1" allowOverlap="1" wp14:anchorId="20C81CD6" wp14:editId="5D39E339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299802652" name="Picture 2998026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497B5E2" w14:textId="77777777" w:rsidR="00FC77E2" w:rsidRDefault="00FC77E2" w:rsidP="00FC77E2">
    <w:pPr>
      <w:pStyle w:val="Title"/>
      <w:rPr>
        <w:lang w:val="en-US"/>
      </w:rPr>
    </w:pPr>
  </w:p>
  <w:p w14:paraId="0B297D37" w14:textId="77777777" w:rsidR="00FC77E2" w:rsidRPr="003B1A2B" w:rsidRDefault="00FC77E2" w:rsidP="00FC77E2">
    <w:pPr>
      <w:rPr>
        <w:lang w:val="en-US"/>
      </w:rPr>
    </w:pPr>
  </w:p>
  <w:p w14:paraId="51B55FDA" w14:textId="77777777" w:rsidR="00FC77E2" w:rsidRPr="00F53DBB" w:rsidRDefault="00FC77E2" w:rsidP="00FC77E2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14:paraId="362B02DD" w14:textId="77777777" w:rsidR="00FC77E2" w:rsidRPr="0040293A" w:rsidRDefault="00FC77E2" w:rsidP="00FC77E2">
    <w:pPr>
      <w:pStyle w:val="Header"/>
      <w:rPr>
        <w:rFonts w:eastAsia="Tahoma"/>
      </w:rPr>
    </w:pPr>
  </w:p>
  <w:p w14:paraId="2B19BBDE" w14:textId="77777777" w:rsidR="003701D7" w:rsidRPr="00FC77E2" w:rsidRDefault="003701D7" w:rsidP="00FC77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6F8CB" w14:textId="63DDD1DF" w:rsidR="00FC77E2" w:rsidRDefault="00FC77E2" w:rsidP="00366D1D">
    <w:pPr>
      <w:tabs>
        <w:tab w:val="left" w:pos="2340"/>
      </w:tabs>
    </w:pPr>
    <w:r w:rsidRPr="004257CD">
      <w:rPr>
        <w:noProof/>
        <w:lang w:val="en-US"/>
      </w:rPr>
      <w:drawing>
        <wp:anchor distT="0" distB="0" distL="114300" distR="114300" simplePos="0" relativeHeight="251664896" behindDoc="1" locked="0" layoutInCell="1" allowOverlap="1" wp14:anchorId="0B35DD88" wp14:editId="6A9AE34F">
          <wp:simplePos x="0" y="0"/>
          <wp:positionH relativeFrom="column">
            <wp:posOffset>-541655</wp:posOffset>
          </wp:positionH>
          <wp:positionV relativeFrom="paragraph">
            <wp:posOffset>-445506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66D1D">
      <w:tab/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1EF97A09" w14:textId="77777777" w:rsidTr="008D3541">
      <w:tc>
        <w:tcPr>
          <w:tcW w:w="6623" w:type="dxa"/>
          <w:shd w:val="clear" w:color="auto" w:fill="auto"/>
        </w:tcPr>
        <w:p w14:paraId="18A35678" w14:textId="1967331B" w:rsidR="00E95D0C" w:rsidRPr="008D3541" w:rsidRDefault="00FE5A30">
          <w:pPr>
            <w:pStyle w:val="Header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Students managerment</w:t>
          </w:r>
        </w:p>
      </w:tc>
      <w:tc>
        <w:tcPr>
          <w:tcW w:w="2845" w:type="dxa"/>
          <w:shd w:val="clear" w:color="auto" w:fill="auto"/>
        </w:tcPr>
        <w:p w14:paraId="4D390173" w14:textId="35023C3D"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471662">
            <w:rPr>
              <w:color w:val="0000FF"/>
              <w:lang w:val="en-US"/>
            </w:rPr>
            <w:t>1.</w:t>
          </w:r>
          <w:r w:rsidR="001D55B1">
            <w:rPr>
              <w:color w:val="0000FF"/>
              <w:lang w:val="en-US"/>
            </w:rPr>
            <w:t>1</w:t>
          </w:r>
        </w:p>
      </w:tc>
    </w:tr>
    <w:tr w:rsidR="00E95D0C" w14:paraId="7954ECC2" w14:textId="77777777" w:rsidTr="008D3541">
      <w:tc>
        <w:tcPr>
          <w:tcW w:w="6623" w:type="dxa"/>
          <w:shd w:val="clear" w:color="auto" w:fill="auto"/>
        </w:tcPr>
        <w:p w14:paraId="63CB7C44" w14:textId="77777777" w:rsidR="00E95D0C" w:rsidRPr="008D3541" w:rsidRDefault="00A23833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>Mô hình Use case</w:t>
          </w:r>
        </w:p>
      </w:tc>
      <w:tc>
        <w:tcPr>
          <w:tcW w:w="2845" w:type="dxa"/>
          <w:shd w:val="clear" w:color="auto" w:fill="auto"/>
        </w:tcPr>
        <w:p w14:paraId="106B241B" w14:textId="5062F091" w:rsidR="00E95D0C" w:rsidRPr="001D55B1" w:rsidRDefault="00E95D0C">
          <w:pPr>
            <w:pStyle w:val="Header"/>
            <w:rPr>
              <w:color w:val="0000FF"/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1D55B1">
            <w:rPr>
              <w:color w:val="0000FF"/>
              <w:lang w:val="en-US"/>
            </w:rPr>
            <w:t>20/</w:t>
          </w:r>
          <w:r w:rsidR="00471662">
            <w:rPr>
              <w:color w:val="0000FF"/>
              <w:lang w:val="en-US"/>
            </w:rPr>
            <w:t>04</w:t>
          </w:r>
          <w:r w:rsidR="001D55B1">
            <w:rPr>
              <w:color w:val="0000FF"/>
              <w:lang w:val="en-US"/>
            </w:rPr>
            <w:t>/</w:t>
          </w:r>
          <w:r w:rsidR="00471662">
            <w:rPr>
              <w:color w:val="0000FF"/>
              <w:lang w:val="en-US"/>
            </w:rPr>
            <w:t>2023</w:t>
          </w:r>
        </w:p>
      </w:tc>
    </w:tr>
  </w:tbl>
  <w:p w14:paraId="4A0BBD38" w14:textId="77777777"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D55A8"/>
    <w:multiLevelType w:val="hybridMultilevel"/>
    <w:tmpl w:val="95FAFEF8"/>
    <w:lvl w:ilvl="0" w:tplc="D5E2DCA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E7254AB"/>
    <w:multiLevelType w:val="hybridMultilevel"/>
    <w:tmpl w:val="DF50B7A8"/>
    <w:lvl w:ilvl="0" w:tplc="AB264C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529104659">
    <w:abstractNumId w:val="0"/>
  </w:num>
  <w:num w:numId="2" w16cid:durableId="824198305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 w16cid:durableId="16077995">
    <w:abstractNumId w:val="16"/>
  </w:num>
  <w:num w:numId="4" w16cid:durableId="1822119830">
    <w:abstractNumId w:val="15"/>
  </w:num>
  <w:num w:numId="5" w16cid:durableId="1501503449">
    <w:abstractNumId w:val="17"/>
  </w:num>
  <w:num w:numId="6" w16cid:durableId="2117362469">
    <w:abstractNumId w:val="8"/>
  </w:num>
  <w:num w:numId="7" w16cid:durableId="847908720">
    <w:abstractNumId w:val="18"/>
  </w:num>
  <w:num w:numId="8" w16cid:durableId="2141457269">
    <w:abstractNumId w:val="23"/>
  </w:num>
  <w:num w:numId="9" w16cid:durableId="981471014">
    <w:abstractNumId w:val="10"/>
  </w:num>
  <w:num w:numId="10" w16cid:durableId="1023018873">
    <w:abstractNumId w:val="6"/>
  </w:num>
  <w:num w:numId="11" w16cid:durableId="322974733">
    <w:abstractNumId w:val="29"/>
  </w:num>
  <w:num w:numId="12" w16cid:durableId="1896117134">
    <w:abstractNumId w:val="25"/>
  </w:num>
  <w:num w:numId="13" w16cid:durableId="1765614531">
    <w:abstractNumId w:val="22"/>
  </w:num>
  <w:num w:numId="14" w16cid:durableId="862862473">
    <w:abstractNumId w:val="2"/>
  </w:num>
  <w:num w:numId="15" w16cid:durableId="1605654830">
    <w:abstractNumId w:val="4"/>
  </w:num>
  <w:num w:numId="16" w16cid:durableId="475799528">
    <w:abstractNumId w:val="21"/>
  </w:num>
  <w:num w:numId="17" w16cid:durableId="748507219">
    <w:abstractNumId w:val="27"/>
  </w:num>
  <w:num w:numId="18" w16cid:durableId="1352217454">
    <w:abstractNumId w:val="9"/>
  </w:num>
  <w:num w:numId="19" w16cid:durableId="923732287">
    <w:abstractNumId w:val="20"/>
  </w:num>
  <w:num w:numId="20" w16cid:durableId="1036732762">
    <w:abstractNumId w:val="26"/>
  </w:num>
  <w:num w:numId="21" w16cid:durableId="1351027546">
    <w:abstractNumId w:val="28"/>
  </w:num>
  <w:num w:numId="22" w16cid:durableId="652639196">
    <w:abstractNumId w:val="7"/>
  </w:num>
  <w:num w:numId="23" w16cid:durableId="1994916015">
    <w:abstractNumId w:val="14"/>
  </w:num>
  <w:num w:numId="24" w16cid:durableId="105004155">
    <w:abstractNumId w:val="5"/>
  </w:num>
  <w:num w:numId="25" w16cid:durableId="271866033">
    <w:abstractNumId w:val="3"/>
  </w:num>
  <w:num w:numId="26" w16cid:durableId="325942180">
    <w:abstractNumId w:val="13"/>
  </w:num>
  <w:num w:numId="27" w16cid:durableId="1325277676">
    <w:abstractNumId w:val="19"/>
  </w:num>
  <w:num w:numId="28" w16cid:durableId="5138064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099769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053257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123766486">
    <w:abstractNumId w:val="11"/>
  </w:num>
  <w:num w:numId="32" w16cid:durableId="1835218690">
    <w:abstractNumId w:val="0"/>
  </w:num>
  <w:num w:numId="33" w16cid:durableId="383523930">
    <w:abstractNumId w:val="0"/>
  </w:num>
  <w:num w:numId="34" w16cid:durableId="1539316465">
    <w:abstractNumId w:val="24"/>
  </w:num>
  <w:num w:numId="35" w16cid:durableId="1325937412">
    <w:abstractNumId w:val="12"/>
  </w:num>
  <w:num w:numId="36" w16cid:durableId="162511943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100175232">
    <w:abstractNumId w:val="12"/>
  </w:num>
  <w:num w:numId="38" w16cid:durableId="1336111437">
    <w:abstractNumId w:val="0"/>
    <w:lvlOverride w:ilvl="0">
      <w:startOverride w:val="5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519D9"/>
    <w:rsid w:val="000A6D92"/>
    <w:rsid w:val="000C0CA8"/>
    <w:rsid w:val="00102DA9"/>
    <w:rsid w:val="001271C2"/>
    <w:rsid w:val="00150A09"/>
    <w:rsid w:val="00185356"/>
    <w:rsid w:val="001866B2"/>
    <w:rsid w:val="001A3C02"/>
    <w:rsid w:val="001B2CF5"/>
    <w:rsid w:val="001C565A"/>
    <w:rsid w:val="001D55B1"/>
    <w:rsid w:val="001E4207"/>
    <w:rsid w:val="002160F2"/>
    <w:rsid w:val="00221A67"/>
    <w:rsid w:val="00235612"/>
    <w:rsid w:val="002E5D0D"/>
    <w:rsid w:val="00301562"/>
    <w:rsid w:val="0031511D"/>
    <w:rsid w:val="00323700"/>
    <w:rsid w:val="003548A8"/>
    <w:rsid w:val="00366D1D"/>
    <w:rsid w:val="003701D7"/>
    <w:rsid w:val="003747E6"/>
    <w:rsid w:val="0040530D"/>
    <w:rsid w:val="004176B5"/>
    <w:rsid w:val="00435847"/>
    <w:rsid w:val="00471662"/>
    <w:rsid w:val="004B7CC9"/>
    <w:rsid w:val="004E4257"/>
    <w:rsid w:val="005802A5"/>
    <w:rsid w:val="0060493B"/>
    <w:rsid w:val="006257BE"/>
    <w:rsid w:val="00630117"/>
    <w:rsid w:val="006326BA"/>
    <w:rsid w:val="00637294"/>
    <w:rsid w:val="006734A4"/>
    <w:rsid w:val="006855DC"/>
    <w:rsid w:val="00685832"/>
    <w:rsid w:val="006C6FD1"/>
    <w:rsid w:val="006D3D9C"/>
    <w:rsid w:val="006E420F"/>
    <w:rsid w:val="006E56E2"/>
    <w:rsid w:val="00725329"/>
    <w:rsid w:val="007338F6"/>
    <w:rsid w:val="00754C73"/>
    <w:rsid w:val="007A1DE8"/>
    <w:rsid w:val="007A7401"/>
    <w:rsid w:val="007B6A46"/>
    <w:rsid w:val="007F21C9"/>
    <w:rsid w:val="008243D9"/>
    <w:rsid w:val="00827455"/>
    <w:rsid w:val="008334F9"/>
    <w:rsid w:val="008347D3"/>
    <w:rsid w:val="008D3541"/>
    <w:rsid w:val="008D6F9F"/>
    <w:rsid w:val="008D754E"/>
    <w:rsid w:val="00917BC0"/>
    <w:rsid w:val="009201B6"/>
    <w:rsid w:val="00952019"/>
    <w:rsid w:val="00984338"/>
    <w:rsid w:val="0099744F"/>
    <w:rsid w:val="009B2AFC"/>
    <w:rsid w:val="009F47F5"/>
    <w:rsid w:val="00A23833"/>
    <w:rsid w:val="00A47EEF"/>
    <w:rsid w:val="00A544E7"/>
    <w:rsid w:val="00A567DF"/>
    <w:rsid w:val="00A638EF"/>
    <w:rsid w:val="00AC3388"/>
    <w:rsid w:val="00AF164F"/>
    <w:rsid w:val="00B04551"/>
    <w:rsid w:val="00B0667A"/>
    <w:rsid w:val="00B07BF9"/>
    <w:rsid w:val="00B1776A"/>
    <w:rsid w:val="00B33CE7"/>
    <w:rsid w:val="00B433D9"/>
    <w:rsid w:val="00B871C5"/>
    <w:rsid w:val="00B91087"/>
    <w:rsid w:val="00BA58B7"/>
    <w:rsid w:val="00BB5444"/>
    <w:rsid w:val="00BC2A58"/>
    <w:rsid w:val="00C23E38"/>
    <w:rsid w:val="00C74D6D"/>
    <w:rsid w:val="00C86D01"/>
    <w:rsid w:val="00CA52C8"/>
    <w:rsid w:val="00CB48D8"/>
    <w:rsid w:val="00CD02A3"/>
    <w:rsid w:val="00D234F3"/>
    <w:rsid w:val="00D30698"/>
    <w:rsid w:val="00D449E9"/>
    <w:rsid w:val="00D532D0"/>
    <w:rsid w:val="00D76111"/>
    <w:rsid w:val="00D85388"/>
    <w:rsid w:val="00DA2A6D"/>
    <w:rsid w:val="00DC363E"/>
    <w:rsid w:val="00DC6865"/>
    <w:rsid w:val="00DD57E3"/>
    <w:rsid w:val="00E95D0C"/>
    <w:rsid w:val="00F356B1"/>
    <w:rsid w:val="00F745B7"/>
    <w:rsid w:val="00FA2327"/>
    <w:rsid w:val="00FB3FFD"/>
    <w:rsid w:val="00FC77E2"/>
    <w:rsid w:val="00FE5A30"/>
    <w:rsid w:val="00FE5B4D"/>
    <w:rsid w:val="14822E37"/>
    <w:rsid w:val="362DC746"/>
    <w:rsid w:val="403581F4"/>
    <w:rsid w:val="55F92985"/>
    <w:rsid w:val="64220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E76E5E7"/>
  <w15:docId w15:val="{FB18716F-27B3-43C6-8A7F-ADD3311CB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745B7"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link w:val="BodyTextChar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NormalWeb">
    <w:name w:val="Normal (Web)"/>
    <w:basedOn w:val="Normal"/>
    <w:uiPriority w:val="99"/>
    <w:unhideWhenUsed/>
    <w:rsid w:val="00AC3388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paragraph" w:styleId="BalloonText">
    <w:name w:val="Balloon Text"/>
    <w:basedOn w:val="Normal"/>
    <w:link w:val="BalloonTextChar"/>
    <w:rsid w:val="00B1776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1776A"/>
    <w:rPr>
      <w:rFonts w:ascii="Tahoma" w:hAnsi="Tahoma" w:cs="Tahoma"/>
      <w:sz w:val="16"/>
      <w:szCs w:val="16"/>
      <w:lang w:val="vi-VN"/>
    </w:rPr>
  </w:style>
  <w:style w:type="character" w:customStyle="1" w:styleId="HeaderChar">
    <w:name w:val="Header Char"/>
    <w:basedOn w:val="DefaultParagraphFont"/>
    <w:link w:val="Header"/>
    <w:uiPriority w:val="99"/>
    <w:rsid w:val="00FC77E2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B33CE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F745B7"/>
    <w:rPr>
      <w:rFonts w:ascii="Arial" w:hAnsi="Arial"/>
      <w:b/>
      <w:lang w:val="vi-VN"/>
    </w:rPr>
  </w:style>
  <w:style w:type="character" w:customStyle="1" w:styleId="Heading3Char">
    <w:name w:val="Heading 3 Char"/>
    <w:basedOn w:val="DefaultParagraphFont"/>
    <w:link w:val="Heading3"/>
    <w:rsid w:val="00F745B7"/>
    <w:rPr>
      <w:rFonts w:ascii="Arial" w:hAnsi="Arial"/>
      <w:i/>
      <w:lang w:val="vi-VN"/>
    </w:rPr>
  </w:style>
  <w:style w:type="character" w:customStyle="1" w:styleId="Heading4Char">
    <w:name w:val="Heading 4 Char"/>
    <w:basedOn w:val="DefaultParagraphFont"/>
    <w:link w:val="Heading4"/>
    <w:rsid w:val="00F745B7"/>
    <w:rPr>
      <w:rFonts w:ascii="Arial" w:hAnsi="Arial"/>
      <w:lang w:val="vi-VN"/>
    </w:rPr>
  </w:style>
  <w:style w:type="character" w:customStyle="1" w:styleId="BodyTextChar">
    <w:name w:val="Body Text Char"/>
    <w:basedOn w:val="DefaultParagraphFont"/>
    <w:link w:val="BodyText"/>
    <w:rsid w:val="00F745B7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2</TotalTime>
  <Pages>11</Pages>
  <Words>1767</Words>
  <Characters>10077</Characters>
  <Application>Microsoft Office Word</Application>
  <DocSecurity>0</DocSecurity>
  <Lines>83</Lines>
  <Paragraphs>23</Paragraphs>
  <ScaleCrop>false</ScaleCrop>
  <Company>HCMUNS</Company>
  <LinksUpToDate>false</LinksUpToDate>
  <CharactersWithSpaces>11821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Duong Tan Ton</cp:lastModifiedBy>
  <cp:revision>55</cp:revision>
  <cp:lastPrinted>2013-12-07T15:57:00Z</cp:lastPrinted>
  <dcterms:created xsi:type="dcterms:W3CDTF">2013-10-13T11:06:00Z</dcterms:created>
  <dcterms:modified xsi:type="dcterms:W3CDTF">2023-06-27T08:49:00Z</dcterms:modified>
</cp:coreProperties>
</file>